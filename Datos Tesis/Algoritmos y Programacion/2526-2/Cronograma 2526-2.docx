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FF6D" w14:textId="2D23BB69" w:rsidR="00FB2EF8" w:rsidRDefault="00777F96">
      <w:pPr>
        <w:rPr>
          <w:b/>
        </w:rPr>
      </w:pPr>
      <w:r>
        <w:rPr>
          <w:b/>
        </w:rPr>
        <w:t xml:space="preserve">Asignatura: </w:t>
      </w:r>
      <w:r w:rsidR="006C1F95">
        <w:rPr>
          <w:bCs/>
        </w:rPr>
        <w:t>Algoritmos y Programación</w:t>
      </w:r>
    </w:p>
    <w:p w14:paraId="0BBBE6D2" w14:textId="47679A03" w:rsidR="00FB2EF8" w:rsidRDefault="00777F96">
      <w:r>
        <w:rPr>
          <w:b/>
        </w:rPr>
        <w:t>Código:</w:t>
      </w:r>
      <w:r w:rsidR="00BF4088">
        <w:rPr>
          <w:b/>
        </w:rPr>
        <w:tab/>
      </w:r>
      <w:r w:rsidR="006C1F95" w:rsidRPr="006C1F95">
        <w:rPr>
          <w:bCs/>
        </w:rPr>
        <w:t>BPTSP05</w:t>
      </w:r>
      <w:r w:rsidR="00BF4088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BF4088" w:rsidRPr="00BF4088">
        <w:rPr>
          <w:bCs/>
        </w:rPr>
        <w:t xml:space="preserve"> </w:t>
      </w:r>
      <w:r w:rsidR="006C1F95">
        <w:rPr>
          <w:bCs/>
        </w:rPr>
        <w:t>2526-</w:t>
      </w:r>
      <w:r w:rsidR="006D64EB">
        <w:rPr>
          <w:bCs/>
        </w:rPr>
        <w:t>2</w:t>
      </w:r>
    </w:p>
    <w:p w14:paraId="4292C142" w14:textId="19EF4632" w:rsidR="00FB2EF8" w:rsidRDefault="00777F96">
      <w:pPr>
        <w:rPr>
          <w:b/>
        </w:rPr>
      </w:pPr>
      <w:r w:rsidRPr="00C33000">
        <w:rPr>
          <w:b/>
        </w:rPr>
        <w:t>Profesor</w:t>
      </w:r>
      <w:r w:rsidR="006C1F95" w:rsidRPr="00C33000">
        <w:rPr>
          <w:b/>
        </w:rPr>
        <w:t>es</w:t>
      </w:r>
      <w:r w:rsidRPr="00C33000">
        <w:rPr>
          <w:b/>
        </w:rPr>
        <w:t>:</w:t>
      </w:r>
      <w:r w:rsidR="00BF4088" w:rsidRPr="00C33000">
        <w:rPr>
          <w:bCs/>
        </w:rPr>
        <w:t xml:space="preserve"> Fernando Torre Mora</w:t>
      </w:r>
      <w:r w:rsidR="006C1F95" w:rsidRPr="00C33000">
        <w:rPr>
          <w:bCs/>
        </w:rPr>
        <w:t xml:space="preserve"> (</w:t>
      </w:r>
      <w:proofErr w:type="spellStart"/>
      <w:r w:rsidR="006C1F95" w:rsidRPr="00C33000">
        <w:rPr>
          <w:bCs/>
        </w:rPr>
        <w:t>sec</w:t>
      </w:r>
      <w:proofErr w:type="spellEnd"/>
      <w:r w:rsidR="006C1F95" w:rsidRPr="00C33000">
        <w:rPr>
          <w:bCs/>
        </w:rPr>
        <w:t xml:space="preserve"> 1), Mario Quintero (</w:t>
      </w:r>
      <w:proofErr w:type="spellStart"/>
      <w:r w:rsidR="006C1F95" w:rsidRPr="00C33000">
        <w:rPr>
          <w:bCs/>
        </w:rPr>
        <w:t>sec</w:t>
      </w:r>
      <w:proofErr w:type="spellEnd"/>
      <w:r w:rsidR="006C1F95" w:rsidRPr="00C33000">
        <w:rPr>
          <w:bCs/>
        </w:rPr>
        <w:t xml:space="preserve"> 2), Andrés </w:t>
      </w:r>
      <w:proofErr w:type="spellStart"/>
      <w:r w:rsidR="006C1F95" w:rsidRPr="00C33000">
        <w:rPr>
          <w:bCs/>
        </w:rPr>
        <w:t>Sanoja</w:t>
      </w:r>
      <w:proofErr w:type="spellEnd"/>
      <w:r w:rsidR="006C1F95" w:rsidRPr="00C33000">
        <w:rPr>
          <w:bCs/>
        </w:rPr>
        <w:t xml:space="preserve"> (</w:t>
      </w:r>
      <w:proofErr w:type="spellStart"/>
      <w:r w:rsidR="006C1F95" w:rsidRPr="00C33000">
        <w:rPr>
          <w:bCs/>
        </w:rPr>
        <w:t>sec</w:t>
      </w:r>
      <w:proofErr w:type="spellEnd"/>
      <w:r w:rsidR="006C1F95" w:rsidRPr="00C33000">
        <w:rPr>
          <w:bCs/>
        </w:rPr>
        <w:t xml:space="preserve"> 3), </w:t>
      </w:r>
      <w:proofErr w:type="spellStart"/>
      <w:r w:rsidR="006C1F95" w:rsidRPr="00C33000">
        <w:rPr>
          <w:bCs/>
        </w:rPr>
        <w:t>Rhadamés</w:t>
      </w:r>
      <w:proofErr w:type="spellEnd"/>
      <w:r w:rsidR="006C1F95" w:rsidRPr="00C33000">
        <w:rPr>
          <w:bCs/>
        </w:rPr>
        <w:t xml:space="preserve"> Carmona (</w:t>
      </w:r>
      <w:proofErr w:type="spellStart"/>
      <w:r w:rsidR="006C1F95" w:rsidRPr="00C33000">
        <w:rPr>
          <w:bCs/>
        </w:rPr>
        <w:t>sec</w:t>
      </w:r>
      <w:proofErr w:type="spellEnd"/>
      <w:r w:rsidR="006C1F95" w:rsidRPr="00C33000">
        <w:rPr>
          <w:bCs/>
        </w:rPr>
        <w:t xml:space="preserve"> 4) y </w:t>
      </w:r>
      <w:r w:rsidR="00C33000" w:rsidRPr="00C33000">
        <w:rPr>
          <w:bCs/>
        </w:rPr>
        <w:t xml:space="preserve">Marcel Castro </w:t>
      </w:r>
      <w:r w:rsidR="006C1F95" w:rsidRPr="00C33000">
        <w:rPr>
          <w:bCs/>
        </w:rPr>
        <w:t>(</w:t>
      </w:r>
      <w:proofErr w:type="spellStart"/>
      <w:r w:rsidR="006C1F95" w:rsidRPr="00C33000">
        <w:rPr>
          <w:bCs/>
        </w:rPr>
        <w:t>sec</w:t>
      </w:r>
      <w:proofErr w:type="spellEnd"/>
      <w:r w:rsidR="006C1F95" w:rsidRPr="00C33000">
        <w:rPr>
          <w:bCs/>
        </w:rPr>
        <w:t xml:space="preserve"> </w:t>
      </w:r>
      <w:r w:rsidR="00C33000" w:rsidRPr="00C33000">
        <w:rPr>
          <w:bCs/>
        </w:rPr>
        <w:t>6</w:t>
      </w:r>
      <w:r w:rsidR="006C1F95" w:rsidRPr="00C33000">
        <w:rPr>
          <w:bCs/>
        </w:rPr>
        <w:t>)</w:t>
      </w:r>
    </w:p>
    <w:p w14:paraId="130CD8F2" w14:textId="77777777" w:rsidR="00FB2EF8" w:rsidRDefault="00FB2EF8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0"/>
        <w:gridCol w:w="1012"/>
        <w:gridCol w:w="2356"/>
        <w:gridCol w:w="1086"/>
        <w:gridCol w:w="1292"/>
      </w:tblGrid>
      <w:tr w:rsidR="006C1F95" w14:paraId="2F6C72CC" w14:textId="77777777" w:rsidTr="00777F96">
        <w:trPr>
          <w:tblHeader/>
        </w:trPr>
        <w:tc>
          <w:tcPr>
            <w:tcW w:w="0" w:type="auto"/>
          </w:tcPr>
          <w:p w14:paraId="6EEB78D4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</w:tcPr>
          <w:p w14:paraId="5A8750B4" w14:textId="77777777" w:rsidR="00FB2EF8" w:rsidRPr="00777F96" w:rsidRDefault="00777F96" w:rsidP="00777F9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</w:tcPr>
          <w:p w14:paraId="142FF49E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</w:tcPr>
          <w:p w14:paraId="0EC8021B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</w:tcPr>
          <w:p w14:paraId="2A057BD5" w14:textId="77777777" w:rsidR="00FB2EF8" w:rsidRPr="00777F96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6C1F95" w:rsidRPr="00851712" w14:paraId="50FE3F2F" w14:textId="77777777" w:rsidTr="0053005F">
        <w:trPr>
          <w:trHeight w:val="540"/>
        </w:trPr>
        <w:tc>
          <w:tcPr>
            <w:tcW w:w="0" w:type="auto"/>
            <w:vAlign w:val="center"/>
          </w:tcPr>
          <w:p w14:paraId="6E7CBC78" w14:textId="70E7789D" w:rsidR="00FB2EF8" w:rsidRPr="00851712" w:rsidRDefault="00851712" w:rsidP="004C0B86">
            <w:pPr>
              <w:pStyle w:val="ListParagraph"/>
              <w:numPr>
                <w:ilvl w:val="0"/>
                <w:numId w:val="1"/>
              </w:numPr>
            </w:pPr>
            <w:r w:rsidRPr="00851712">
              <w:t>In</w:t>
            </w:r>
            <w:r>
              <w:t>troducción a la programación</w:t>
            </w:r>
          </w:p>
        </w:tc>
        <w:tc>
          <w:tcPr>
            <w:tcW w:w="0" w:type="auto"/>
            <w:vAlign w:val="center"/>
          </w:tcPr>
          <w:p w14:paraId="425748EC" w14:textId="77777777" w:rsidR="00FB2EF8" w:rsidRPr="00851712" w:rsidRDefault="00BF4088" w:rsidP="004C0B86">
            <w:pPr>
              <w:jc w:val="center"/>
            </w:pPr>
            <w:r w:rsidRPr="00851712">
              <w:t>1</w:t>
            </w:r>
          </w:p>
        </w:tc>
        <w:tc>
          <w:tcPr>
            <w:tcW w:w="0" w:type="auto"/>
            <w:vAlign w:val="center"/>
          </w:tcPr>
          <w:p w14:paraId="29954CFE" w14:textId="77777777" w:rsidR="00FB2EF8" w:rsidRPr="00851712" w:rsidRDefault="00FB2EF8" w:rsidP="004C0B86"/>
        </w:tc>
        <w:tc>
          <w:tcPr>
            <w:tcW w:w="0" w:type="auto"/>
            <w:vAlign w:val="center"/>
          </w:tcPr>
          <w:p w14:paraId="5FB77C25" w14:textId="77777777" w:rsidR="00FB2EF8" w:rsidRPr="00851712" w:rsidRDefault="00FB2EF8" w:rsidP="004C0B86"/>
        </w:tc>
        <w:tc>
          <w:tcPr>
            <w:tcW w:w="0" w:type="auto"/>
            <w:vAlign w:val="center"/>
          </w:tcPr>
          <w:p w14:paraId="1D228969" w14:textId="77777777" w:rsidR="00FB2EF8" w:rsidRPr="00851712" w:rsidRDefault="00FB2EF8" w:rsidP="004C0B86">
            <w:pPr>
              <w:jc w:val="center"/>
            </w:pPr>
          </w:p>
        </w:tc>
      </w:tr>
      <w:tr w:rsidR="006C1F95" w14:paraId="747031A0" w14:textId="77777777" w:rsidTr="0053005F">
        <w:trPr>
          <w:trHeight w:val="540"/>
        </w:trPr>
        <w:tc>
          <w:tcPr>
            <w:tcW w:w="0" w:type="auto"/>
            <w:vAlign w:val="center"/>
          </w:tcPr>
          <w:p w14:paraId="44CAD733" w14:textId="1CE79F49" w:rsidR="00851712" w:rsidRPr="00851712" w:rsidRDefault="00851712" w:rsidP="00553D45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Estructuras de Decisión</w:t>
            </w:r>
          </w:p>
        </w:tc>
        <w:tc>
          <w:tcPr>
            <w:tcW w:w="0" w:type="auto"/>
            <w:vAlign w:val="center"/>
          </w:tcPr>
          <w:p w14:paraId="34AE934C" w14:textId="77777777" w:rsidR="00FB2EF8" w:rsidRDefault="00BF4088" w:rsidP="004C0B8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855A74C" w14:textId="27F73EA6" w:rsidR="00FB2EF8" w:rsidRPr="00851712" w:rsidRDefault="00FB2EF8" w:rsidP="004C0B86"/>
        </w:tc>
        <w:tc>
          <w:tcPr>
            <w:tcW w:w="0" w:type="auto"/>
            <w:vAlign w:val="center"/>
          </w:tcPr>
          <w:p w14:paraId="78FFDC88" w14:textId="532B410B" w:rsidR="00FB2EF8" w:rsidRDefault="00FB2EF8" w:rsidP="004C0B86"/>
        </w:tc>
        <w:tc>
          <w:tcPr>
            <w:tcW w:w="0" w:type="auto"/>
            <w:vAlign w:val="center"/>
          </w:tcPr>
          <w:p w14:paraId="0ABC4A04" w14:textId="3D6B1B90" w:rsidR="00FB2EF8" w:rsidRDefault="00FB2EF8" w:rsidP="004C0B86">
            <w:pPr>
              <w:jc w:val="center"/>
            </w:pPr>
          </w:p>
        </w:tc>
      </w:tr>
      <w:tr w:rsidR="006C1F95" w14:paraId="16BBB1CA" w14:textId="77777777" w:rsidTr="0053005F">
        <w:trPr>
          <w:trHeight w:val="540"/>
        </w:trPr>
        <w:tc>
          <w:tcPr>
            <w:tcW w:w="0" w:type="auto"/>
            <w:vAlign w:val="center"/>
          </w:tcPr>
          <w:p w14:paraId="30B2EB35" w14:textId="2CE8585D" w:rsidR="00553D45" w:rsidRDefault="00553D45" w:rsidP="00553D45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</w:rPr>
              <w:t>Estructuras de Repetición</w:t>
            </w:r>
          </w:p>
          <w:p w14:paraId="0F2CAD7B" w14:textId="74886C62" w:rsidR="00FB2EF8" w:rsidRDefault="00851712" w:rsidP="004C0B86">
            <w:pPr>
              <w:pStyle w:val="ListParagraph"/>
              <w:numPr>
                <w:ilvl w:val="0"/>
                <w:numId w:val="1"/>
              </w:numPr>
            </w:pPr>
            <w:r>
              <w:t>Manejo de Arreglos</w:t>
            </w:r>
          </w:p>
        </w:tc>
        <w:tc>
          <w:tcPr>
            <w:tcW w:w="0" w:type="auto"/>
            <w:vAlign w:val="center"/>
          </w:tcPr>
          <w:p w14:paraId="4007FFF4" w14:textId="77777777" w:rsidR="00FB2EF8" w:rsidRDefault="00BF4088" w:rsidP="004C0B86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DF31D4B" w14:textId="77777777" w:rsidR="00FB2EF8" w:rsidRDefault="00FB2EF8" w:rsidP="004C0B86"/>
        </w:tc>
        <w:tc>
          <w:tcPr>
            <w:tcW w:w="0" w:type="auto"/>
            <w:vAlign w:val="center"/>
          </w:tcPr>
          <w:p w14:paraId="42B77E11" w14:textId="77777777" w:rsidR="00FB2EF8" w:rsidRDefault="00FB2EF8" w:rsidP="004C0B86"/>
        </w:tc>
        <w:tc>
          <w:tcPr>
            <w:tcW w:w="0" w:type="auto"/>
            <w:vAlign w:val="center"/>
          </w:tcPr>
          <w:p w14:paraId="146C3862" w14:textId="77777777" w:rsidR="00FB2EF8" w:rsidRDefault="00FB2EF8" w:rsidP="004C0B86">
            <w:pPr>
              <w:jc w:val="center"/>
            </w:pPr>
          </w:p>
        </w:tc>
      </w:tr>
      <w:tr w:rsidR="006C1F95" w14:paraId="6F8259EA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77A9C42" w14:textId="5E9DCA71" w:rsidR="006D64EB" w:rsidRDefault="00C003F9" w:rsidP="00C003F9">
            <w:pPr>
              <w:ind w:left="360" w:hanging="360"/>
            </w:pPr>
            <w:r>
              <w:t>4.</w:t>
            </w:r>
            <w:r w:rsidR="00344233">
              <w:tab/>
            </w:r>
            <w:r w:rsidR="006D64EB">
              <w:t>Manejo de Arreglos</w:t>
            </w:r>
            <w:r w:rsidR="001B0CFB">
              <w:t xml:space="preserve"> (cont.)</w:t>
            </w:r>
          </w:p>
          <w:p w14:paraId="39A04FF9" w14:textId="3680F360" w:rsidR="00851712" w:rsidRDefault="00851712" w:rsidP="006D64EB">
            <w:pPr>
              <w:pStyle w:val="ListParagraph"/>
              <w:numPr>
                <w:ilvl w:val="0"/>
                <w:numId w:val="1"/>
              </w:numPr>
            </w:pPr>
            <w:r>
              <w:t>Pase de parámetros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628E922" w14:textId="77777777" w:rsidR="00FB2EF8" w:rsidRDefault="00BF4088" w:rsidP="004C0B8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A84A9D8" w14:textId="77777777" w:rsidR="00FB2EF8" w:rsidRDefault="00FB2EF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74C445" w14:textId="77777777" w:rsidR="00FB2EF8" w:rsidRDefault="00FB2EF8" w:rsidP="004C0B86"/>
        </w:tc>
        <w:tc>
          <w:tcPr>
            <w:tcW w:w="0" w:type="auto"/>
            <w:vAlign w:val="center"/>
          </w:tcPr>
          <w:p w14:paraId="709A6E32" w14:textId="77777777" w:rsidR="00FB2EF8" w:rsidRDefault="00FB2EF8" w:rsidP="004C0B86">
            <w:pPr>
              <w:jc w:val="center"/>
            </w:pPr>
          </w:p>
        </w:tc>
      </w:tr>
      <w:tr w:rsidR="00175CA1" w14:paraId="4E0F7C4A" w14:textId="77777777" w:rsidTr="0053005F">
        <w:trPr>
          <w:trHeight w:val="540"/>
        </w:trPr>
        <w:tc>
          <w:tcPr>
            <w:tcW w:w="0" w:type="auto"/>
            <w:vAlign w:val="center"/>
          </w:tcPr>
          <w:p w14:paraId="76C0599F" w14:textId="4825E4EC" w:rsidR="00175CA1" w:rsidRDefault="00175CA1" w:rsidP="00175CA1">
            <w:r>
              <w:t>[Resolución de ejercicios]</w:t>
            </w:r>
          </w:p>
        </w:tc>
        <w:tc>
          <w:tcPr>
            <w:tcW w:w="0" w:type="auto"/>
            <w:vAlign w:val="center"/>
          </w:tcPr>
          <w:p w14:paraId="4C3B0D17" w14:textId="77777777" w:rsidR="00175CA1" w:rsidRDefault="00175CA1" w:rsidP="00175CA1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0720D97" w14:textId="23A3B90E" w:rsidR="00175CA1" w:rsidRDefault="00175CA1" w:rsidP="00175CA1">
            <w:r>
              <w:t>Quiz 1 de programación (Temas 1-5)</w:t>
            </w:r>
          </w:p>
        </w:tc>
        <w:tc>
          <w:tcPr>
            <w:tcW w:w="0" w:type="auto"/>
            <w:vAlign w:val="center"/>
          </w:tcPr>
          <w:p w14:paraId="0280125B" w14:textId="3FA6F5AC" w:rsidR="00175CA1" w:rsidRDefault="00175CA1" w:rsidP="00175CA1">
            <w:r>
              <w:t xml:space="preserve">Mie </w:t>
            </w:r>
            <w:r w:rsidR="00822C29">
              <w:t>4</w:t>
            </w:r>
            <w:r>
              <w:t xml:space="preserve"> feb</w:t>
            </w:r>
          </w:p>
        </w:tc>
        <w:tc>
          <w:tcPr>
            <w:tcW w:w="0" w:type="auto"/>
            <w:vAlign w:val="center"/>
          </w:tcPr>
          <w:p w14:paraId="064CDEE4" w14:textId="438FFA17" w:rsidR="00175CA1" w:rsidRDefault="00175CA1" w:rsidP="00175CA1">
            <w:pPr>
              <w:jc w:val="center"/>
            </w:pPr>
            <w:r>
              <w:t>10</w:t>
            </w:r>
          </w:p>
        </w:tc>
      </w:tr>
      <w:tr w:rsidR="006C1F95" w14:paraId="60CC065B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31FFAD7" w14:textId="514186C4" w:rsidR="00FB2EF8" w:rsidRDefault="00AE6114" w:rsidP="004C0B86">
            <w:pPr>
              <w:pStyle w:val="ListParagraph"/>
              <w:numPr>
                <w:ilvl w:val="0"/>
                <w:numId w:val="1"/>
              </w:numPr>
            </w:pPr>
            <w:r>
              <w:t xml:space="preserve">Clases, objetos y mensajes 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E6DE1A" w14:textId="77777777" w:rsidR="00FB2EF8" w:rsidRDefault="00BF4088" w:rsidP="004C0B8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E356AB" w14:textId="005BC642" w:rsidR="00FB2EF8" w:rsidRDefault="00851712" w:rsidP="004C0B86">
            <w:r>
              <w:t>Examen Parcial 1</w:t>
            </w:r>
            <w:r>
              <w:br/>
              <w:t>(</w:t>
            </w:r>
            <w:r w:rsidR="008132D4">
              <w:t>T</w:t>
            </w:r>
            <w:r>
              <w:t>emas 1-5)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80EC69" w14:textId="39EED749" w:rsidR="00FB2EF8" w:rsidRDefault="00851712" w:rsidP="004C0B86">
            <w:r>
              <w:t>Lun</w:t>
            </w:r>
            <w:r w:rsidR="006C1F95">
              <w:t xml:space="preserve"> </w:t>
            </w:r>
            <w:r w:rsidR="00C36034">
              <w:t>9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FFA4F97" w14:textId="0BF2D35D" w:rsidR="00FB2EF8" w:rsidRDefault="00851712" w:rsidP="004C0B86">
            <w:pPr>
              <w:jc w:val="center"/>
            </w:pPr>
            <w:r>
              <w:t>20</w:t>
            </w:r>
          </w:p>
        </w:tc>
      </w:tr>
      <w:tr w:rsidR="006C1F95" w14:paraId="1F195761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510E3F8" w14:textId="307315EC" w:rsidR="00344233" w:rsidRDefault="00344233" w:rsidP="00344233">
            <w:r>
              <w:t>[Carnaval – No hay clase]</w:t>
            </w:r>
          </w:p>
          <w:p w14:paraId="0E1CBB3C" w14:textId="10AF02F3" w:rsidR="009341AC" w:rsidRDefault="0003769B" w:rsidP="00551A04">
            <w:pPr>
              <w:pStyle w:val="ListParagraph"/>
              <w:numPr>
                <w:ilvl w:val="0"/>
                <w:numId w:val="1"/>
              </w:numPr>
            </w:pPr>
            <w:r>
              <w:t>Concepto de encapsulamiento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47AF08" w14:textId="77777777" w:rsidR="00BF4088" w:rsidRDefault="00BF4088" w:rsidP="004C0B8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C12B59F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4CE8E5E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38A4DC" w14:textId="77777777" w:rsidR="00BF4088" w:rsidRDefault="00BF4088" w:rsidP="004C0B86">
            <w:pPr>
              <w:jc w:val="center"/>
            </w:pPr>
          </w:p>
        </w:tc>
      </w:tr>
      <w:tr w:rsidR="006C1F95" w14:paraId="4ABB4AA2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5199DF" w14:textId="7A64FDD8" w:rsidR="00C003F9" w:rsidRDefault="00344233" w:rsidP="00C003F9">
            <w:pPr>
              <w:ind w:left="360" w:hanging="360"/>
            </w:pPr>
            <w:r>
              <w:t>7</w:t>
            </w:r>
            <w:r w:rsidR="00C003F9">
              <w:t>.</w:t>
            </w:r>
            <w:r w:rsidR="00C003F9">
              <w:tab/>
            </w:r>
            <w:r w:rsidR="00AF666C">
              <w:t>Concepto de encapsulamiento</w:t>
            </w:r>
            <w:r w:rsidR="00C003F9">
              <w:t xml:space="preserve"> (cont.)</w:t>
            </w:r>
          </w:p>
          <w:p w14:paraId="2A39D458" w14:textId="2556ED26" w:rsidR="00851712" w:rsidRDefault="0003769B" w:rsidP="00A30350">
            <w:pPr>
              <w:pStyle w:val="ListParagraph"/>
              <w:numPr>
                <w:ilvl w:val="0"/>
                <w:numId w:val="1"/>
              </w:numPr>
            </w:pPr>
            <w:r>
              <w:t>Entrada de datos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93FEFA" w14:textId="77777777" w:rsidR="00BF4088" w:rsidRDefault="00BF4088" w:rsidP="004C0B8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A9697A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540510D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F72307F" w14:textId="77777777" w:rsidR="00BF4088" w:rsidRDefault="00BF4088" w:rsidP="004C0B86">
            <w:pPr>
              <w:jc w:val="center"/>
            </w:pPr>
          </w:p>
        </w:tc>
      </w:tr>
      <w:tr w:rsidR="006C1F95" w14:paraId="5BA99A85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E2B022B" w14:textId="7D981F60" w:rsidR="00BF4088" w:rsidRDefault="00C003F9" w:rsidP="00344233">
            <w:pPr>
              <w:pStyle w:val="ListParagraph"/>
              <w:numPr>
                <w:ilvl w:val="0"/>
                <w:numId w:val="1"/>
              </w:numPr>
              <w:spacing w:line="259" w:lineRule="auto"/>
            </w:pPr>
            <w:r>
              <w:t>Recursividad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2FEF2E1" w14:textId="77777777" w:rsidR="00BF4088" w:rsidRDefault="00BF4088" w:rsidP="004C0B8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9B8719D" w14:textId="5F9375DD" w:rsidR="00BF4088" w:rsidRDefault="006C1F95" w:rsidP="004C0B86">
            <w:r>
              <w:t>Quiz 2 de programación (Temas 6-9)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3EB5FA4" w14:textId="18221D2B" w:rsidR="00145F03" w:rsidRDefault="00822C29" w:rsidP="006F4340">
            <w:r>
              <w:t>Mie</w:t>
            </w:r>
            <w:r w:rsidR="00285286">
              <w:t xml:space="preserve"> </w:t>
            </w:r>
            <w:r>
              <w:t>4</w:t>
            </w:r>
            <w:r w:rsidR="00285286">
              <w:t xml:space="preserve"> mar</w:t>
            </w:r>
            <w:r w:rsidR="007271D0">
              <w:t>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7C0D49F" w14:textId="5C121C86" w:rsidR="00BF4088" w:rsidRDefault="006C1F95" w:rsidP="004C0B86">
            <w:pPr>
              <w:jc w:val="center"/>
            </w:pPr>
            <w:r>
              <w:t>10</w:t>
            </w:r>
          </w:p>
        </w:tc>
      </w:tr>
      <w:tr w:rsidR="006C1F95" w14:paraId="67BD50B6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499DA74" w14:textId="632A5FBD" w:rsidR="00AD6BB9" w:rsidRPr="00262336" w:rsidRDefault="0003769B" w:rsidP="00344233">
            <w:pPr>
              <w:pStyle w:val="ListParagraph"/>
              <w:numPr>
                <w:ilvl w:val="0"/>
                <w:numId w:val="1"/>
              </w:numPr>
            </w:pPr>
            <w:r>
              <w:t>Métodos de ordenamiento y búsqueda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5E4A76" w14:textId="77777777" w:rsidR="00BF4088" w:rsidRDefault="00BF4088" w:rsidP="004C0B86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55B8528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1025C6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D85F965" w14:textId="77777777" w:rsidR="00BF4088" w:rsidRDefault="00BF4088" w:rsidP="004C0B86">
            <w:pPr>
              <w:jc w:val="center"/>
            </w:pPr>
          </w:p>
        </w:tc>
      </w:tr>
      <w:tr w:rsidR="006C1F95" w14:paraId="7FB8DADF" w14:textId="77777777" w:rsidTr="0053005F">
        <w:trPr>
          <w:trHeight w:val="540"/>
        </w:trPr>
        <w:tc>
          <w:tcPr>
            <w:tcW w:w="0" w:type="auto"/>
            <w:vMerge w:val="restart"/>
            <w:vAlign w:val="center"/>
          </w:tcPr>
          <w:p w14:paraId="64CE38B9" w14:textId="77777777" w:rsidR="006C1F95" w:rsidRDefault="006C1F95" w:rsidP="006C1F95"/>
        </w:tc>
        <w:tc>
          <w:tcPr>
            <w:tcW w:w="0" w:type="auto"/>
            <w:vMerge w:val="restart"/>
            <w:vAlign w:val="center"/>
          </w:tcPr>
          <w:p w14:paraId="5662EC8B" w14:textId="77777777" w:rsidR="006C1F95" w:rsidRDefault="006C1F95" w:rsidP="004C0B86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C197A72" w14:textId="3C7F57FA" w:rsidR="006C1F95" w:rsidRDefault="006C1F95" w:rsidP="004C0B86">
            <w:r>
              <w:t>Proyecto</w:t>
            </w:r>
            <w:r w:rsidR="008132D4">
              <w:br/>
            </w:r>
            <w:r w:rsidR="000A4130">
              <w:t>(</w:t>
            </w:r>
            <w:r w:rsidR="008132D4">
              <w:t xml:space="preserve">Temas </w:t>
            </w:r>
            <w:r w:rsidR="000A4130">
              <w:t>1-</w:t>
            </w:r>
            <w:r w:rsidR="008132D4">
              <w:t>1</w:t>
            </w:r>
            <w:r w:rsidR="00853FED">
              <w:t>0</w:t>
            </w:r>
            <w:r w:rsidR="000A4130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7B3B1B" w14:textId="3722C0CB" w:rsidR="006C1F95" w:rsidRDefault="006C1F95" w:rsidP="004C0B86">
            <w:r>
              <w:t>Lun 1</w:t>
            </w:r>
            <w:r w:rsidR="00103955">
              <w:t>6</w:t>
            </w:r>
            <w:r>
              <w:t xml:space="preserve"> </w:t>
            </w:r>
            <w:r w:rsidR="00103955">
              <w:t>mar</w:t>
            </w:r>
            <w:r w:rsidR="007271D0">
              <w:t>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A9776E3" w14:textId="30752C9E" w:rsidR="006C1F95" w:rsidRDefault="006C1F95" w:rsidP="004C0B86">
            <w:pPr>
              <w:jc w:val="center"/>
            </w:pPr>
            <w:r>
              <w:t>20</w:t>
            </w:r>
          </w:p>
        </w:tc>
      </w:tr>
      <w:tr w:rsidR="006C1F95" w14:paraId="5A0DAEA6" w14:textId="77777777" w:rsidTr="0053005F">
        <w:trPr>
          <w:trHeight w:val="540"/>
        </w:trPr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7EE7C0C3" w14:textId="77777777" w:rsidR="006C1F95" w:rsidRDefault="006C1F95" w:rsidP="006C1F95"/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1BDAEF74" w14:textId="77777777" w:rsidR="006C1F95" w:rsidRDefault="006C1F95" w:rsidP="004C0B86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920FD4C" w14:textId="5F7DEFD5" w:rsidR="006C1F95" w:rsidRDefault="006C1F95" w:rsidP="004C0B86">
            <w:r>
              <w:t>Examen Parcial 2</w:t>
            </w:r>
            <w:r w:rsidR="008132D4">
              <w:t xml:space="preserve"> (Temas </w:t>
            </w:r>
            <w:r w:rsidR="00853FED">
              <w:t>6-10)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1A22360" w14:textId="4CF7D4A9" w:rsidR="006C1F95" w:rsidRDefault="006C1F95" w:rsidP="004C0B86">
            <w:proofErr w:type="spellStart"/>
            <w:r>
              <w:t>Mié</w:t>
            </w:r>
            <w:proofErr w:type="spellEnd"/>
            <w:r>
              <w:t xml:space="preserve"> 1</w:t>
            </w:r>
            <w:r w:rsidR="007271D0">
              <w:t>8</w:t>
            </w:r>
            <w:r>
              <w:t xml:space="preserve"> </w:t>
            </w:r>
            <w:r w:rsidR="007271D0">
              <w:t>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3400C1" w14:textId="673056A6" w:rsidR="006C1F95" w:rsidRDefault="006C1F95" w:rsidP="004C0B86">
            <w:pPr>
              <w:jc w:val="center"/>
            </w:pPr>
            <w:r>
              <w:t>20</w:t>
            </w:r>
          </w:p>
        </w:tc>
      </w:tr>
      <w:tr w:rsidR="006C1F95" w14:paraId="740309D2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B1993D" w14:textId="4F278A4A" w:rsidR="00BF4088" w:rsidRDefault="006C1F95" w:rsidP="006C1F95">
            <w:r>
              <w:t>[Exámenes de Recuperación y revisión de notas]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50BFA8" w14:textId="77777777" w:rsidR="00BF4088" w:rsidRDefault="00BF4088" w:rsidP="004C0B86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D56BAB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7905E95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893D56" w14:textId="77777777" w:rsidR="00BF4088" w:rsidRDefault="00BF4088" w:rsidP="004C0B86">
            <w:pPr>
              <w:jc w:val="center"/>
            </w:pPr>
          </w:p>
        </w:tc>
      </w:tr>
      <w:tr w:rsidR="006C1F95" w14:paraId="7C407157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9CA79D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D70249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7F729A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E5C4DBF" w14:textId="77777777" w:rsidR="00FB2EF8" w:rsidRDefault="00FB2EF8"/>
        </w:tc>
        <w:tc>
          <w:tcPr>
            <w:tcW w:w="0" w:type="auto"/>
            <w:tcBorders>
              <w:left w:val="single" w:sz="4" w:space="0" w:color="000000"/>
            </w:tcBorders>
          </w:tcPr>
          <w:p w14:paraId="061F5D06" w14:textId="7BF04346" w:rsidR="00FB2EF8" w:rsidRDefault="006C1F95" w:rsidP="00777F96">
            <w:pPr>
              <w:jc w:val="center"/>
            </w:pPr>
            <w:r>
              <w:t>8</w:t>
            </w:r>
            <w:r w:rsidR="00777F96">
              <w:t>0</w:t>
            </w:r>
          </w:p>
        </w:tc>
      </w:tr>
    </w:tbl>
    <w:p w14:paraId="4F48FF5B" w14:textId="77777777" w:rsidR="00FB2EF8" w:rsidRDefault="00FB2EF8"/>
    <w:p w14:paraId="06A5F4AA" w14:textId="75AE55C6" w:rsidR="006C1F95" w:rsidRDefault="006C1F95">
      <w:r>
        <w:t xml:space="preserve">El 20% restante se medirá por medio de </w:t>
      </w:r>
      <w:proofErr w:type="spellStart"/>
      <w:r>
        <w:t>quizzes</w:t>
      </w:r>
      <w:proofErr w:type="spellEnd"/>
      <w:r>
        <w:t xml:space="preserve"> </w:t>
      </w:r>
      <w:r w:rsidR="00262336">
        <w:t xml:space="preserve">y dinámicas </w:t>
      </w:r>
      <w:r>
        <w:t>de evaluación continua todas las clases</w:t>
      </w:r>
    </w:p>
    <w:sectPr w:rsidR="006C1F95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6EE2" w14:textId="77777777" w:rsidR="00155FA3" w:rsidRDefault="00155FA3">
      <w:pPr>
        <w:spacing w:after="0" w:line="240" w:lineRule="auto"/>
      </w:pPr>
      <w:r>
        <w:separator/>
      </w:r>
    </w:p>
  </w:endnote>
  <w:endnote w:type="continuationSeparator" w:id="0">
    <w:p w14:paraId="6C214499" w14:textId="77777777" w:rsidR="00155FA3" w:rsidRDefault="0015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E946" w14:textId="77777777" w:rsidR="00155FA3" w:rsidRDefault="00155FA3">
      <w:pPr>
        <w:spacing w:after="0" w:line="240" w:lineRule="auto"/>
      </w:pPr>
      <w:r>
        <w:separator/>
      </w:r>
    </w:p>
  </w:footnote>
  <w:footnote w:type="continuationSeparator" w:id="0">
    <w:p w14:paraId="5096CA77" w14:textId="77777777" w:rsidR="00155FA3" w:rsidRDefault="0015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E8C5" w14:textId="77777777" w:rsidR="00FB2EF8" w:rsidRDefault="00777F96">
    <w:r>
      <w:rPr>
        <w:noProof/>
      </w:rPr>
      <w:drawing>
        <wp:inline distT="114300" distB="114300" distL="114300" distR="114300" wp14:anchorId="1C4278CE" wp14:editId="3D2126A4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424"/>
    <w:multiLevelType w:val="hybridMultilevel"/>
    <w:tmpl w:val="B0ECB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C3036B"/>
    <w:multiLevelType w:val="hybridMultilevel"/>
    <w:tmpl w:val="977CE192"/>
    <w:lvl w:ilvl="0" w:tplc="1CA2D82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56726">
    <w:abstractNumId w:val="0"/>
  </w:num>
  <w:num w:numId="2" w16cid:durableId="13776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12"/>
    <w:rsid w:val="000329B9"/>
    <w:rsid w:val="0003769B"/>
    <w:rsid w:val="000A4130"/>
    <w:rsid w:val="00103955"/>
    <w:rsid w:val="00145F03"/>
    <w:rsid w:val="00155FA3"/>
    <w:rsid w:val="00175CA1"/>
    <w:rsid w:val="001B0CFB"/>
    <w:rsid w:val="00237D06"/>
    <w:rsid w:val="00262336"/>
    <w:rsid w:val="00280B9A"/>
    <w:rsid w:val="00285286"/>
    <w:rsid w:val="00344233"/>
    <w:rsid w:val="003977A9"/>
    <w:rsid w:val="003A33F2"/>
    <w:rsid w:val="004A5B1A"/>
    <w:rsid w:val="004C0B86"/>
    <w:rsid w:val="004F4957"/>
    <w:rsid w:val="0052061E"/>
    <w:rsid w:val="00520E49"/>
    <w:rsid w:val="0053005F"/>
    <w:rsid w:val="00551A04"/>
    <w:rsid w:val="00553D45"/>
    <w:rsid w:val="005678D1"/>
    <w:rsid w:val="00595B7B"/>
    <w:rsid w:val="005F442A"/>
    <w:rsid w:val="006C1F95"/>
    <w:rsid w:val="006D64EB"/>
    <w:rsid w:val="006F4340"/>
    <w:rsid w:val="00703A79"/>
    <w:rsid w:val="007271D0"/>
    <w:rsid w:val="00734AC1"/>
    <w:rsid w:val="00777F96"/>
    <w:rsid w:val="007B79B9"/>
    <w:rsid w:val="008132D4"/>
    <w:rsid w:val="00822C29"/>
    <w:rsid w:val="00851712"/>
    <w:rsid w:val="008535DF"/>
    <w:rsid w:val="00853FED"/>
    <w:rsid w:val="008C3082"/>
    <w:rsid w:val="009250F7"/>
    <w:rsid w:val="009341AC"/>
    <w:rsid w:val="00950FC7"/>
    <w:rsid w:val="009D0E98"/>
    <w:rsid w:val="00A30350"/>
    <w:rsid w:val="00AD6BB9"/>
    <w:rsid w:val="00AE6114"/>
    <w:rsid w:val="00AF666C"/>
    <w:rsid w:val="00B30E40"/>
    <w:rsid w:val="00BE7423"/>
    <w:rsid w:val="00BF4088"/>
    <w:rsid w:val="00C003F9"/>
    <w:rsid w:val="00C24700"/>
    <w:rsid w:val="00C33000"/>
    <w:rsid w:val="00C36034"/>
    <w:rsid w:val="00CF3963"/>
    <w:rsid w:val="00F421AC"/>
    <w:rsid w:val="00F55FEB"/>
    <w:rsid w:val="00F90D2B"/>
    <w:rsid w:val="00FB2EF8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910B"/>
  <w15:docId w15:val="{8E25AF63-F672-4066-A50F-A1D81CB3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3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esores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1106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Profesores</dc:creator>
  <cp:lastModifiedBy>Fernando Torre</cp:lastModifiedBy>
  <cp:revision>43</cp:revision>
  <cp:lastPrinted>2025-10-20T07:46:00Z</cp:lastPrinted>
  <dcterms:created xsi:type="dcterms:W3CDTF">2025-09-02T15:38:00Z</dcterms:created>
  <dcterms:modified xsi:type="dcterms:W3CDTF">2026-01-05T00:49:00Z</dcterms:modified>
</cp:coreProperties>
</file>