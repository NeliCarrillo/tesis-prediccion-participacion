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26F2" w14:textId="0CB49E9D" w:rsidR="00FB2EF8" w:rsidRDefault="00777F96">
      <w:pPr>
        <w:rPr>
          <w:b/>
        </w:rPr>
      </w:pPr>
      <w:r>
        <w:rPr>
          <w:b/>
        </w:rPr>
        <w:t xml:space="preserve">Asignatura: </w:t>
      </w:r>
      <w:r w:rsidR="00D71B10">
        <w:rPr>
          <w:bCs/>
        </w:rPr>
        <w:t>Computación Emergente</w:t>
      </w:r>
    </w:p>
    <w:p w14:paraId="3EFDD919" w14:textId="5B880DA8" w:rsidR="00FB2EF8" w:rsidRDefault="00777F96">
      <w:r>
        <w:rPr>
          <w:b/>
        </w:rPr>
        <w:t>Código:</w:t>
      </w:r>
      <w:r w:rsidR="00BF4088">
        <w:rPr>
          <w:b/>
        </w:rPr>
        <w:tab/>
      </w:r>
      <w:r w:rsidR="00D71B10" w:rsidRPr="00D71B10">
        <w:rPr>
          <w:bCs/>
        </w:rPr>
        <w:t>FPTSP25</w:t>
      </w:r>
      <w:r w:rsidR="00BF4088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BF4088" w:rsidRPr="00BF4088">
        <w:rPr>
          <w:bCs/>
        </w:rPr>
        <w:t xml:space="preserve"> </w:t>
      </w:r>
      <w:r w:rsidR="00D71B10">
        <w:rPr>
          <w:bCs/>
        </w:rPr>
        <w:t>2526-</w:t>
      </w:r>
      <w:r w:rsidR="00E215AC">
        <w:rPr>
          <w:bCs/>
        </w:rPr>
        <w:t>2</w:t>
      </w:r>
    </w:p>
    <w:p w14:paraId="2B7E5CFD" w14:textId="75CD83BA" w:rsidR="00FB2EF8" w:rsidRDefault="00777F96">
      <w:pPr>
        <w:rPr>
          <w:b/>
        </w:rPr>
      </w:pPr>
      <w:r>
        <w:rPr>
          <w:b/>
        </w:rPr>
        <w:t>Profesor</w:t>
      </w:r>
      <w:r w:rsidR="00D71B10">
        <w:rPr>
          <w:b/>
        </w:rPr>
        <w:t>es</w:t>
      </w:r>
      <w:r>
        <w:rPr>
          <w:b/>
        </w:rPr>
        <w:t>:</w:t>
      </w:r>
      <w:r w:rsidR="00BF4088" w:rsidRPr="00BF4088">
        <w:rPr>
          <w:bCs/>
        </w:rPr>
        <w:t xml:space="preserve"> Fernando Torre Mora</w:t>
      </w:r>
    </w:p>
    <w:p w14:paraId="29C225A3" w14:textId="77777777" w:rsidR="00FB2EF8" w:rsidRDefault="00FB2EF8">
      <w:pPr>
        <w:rPr>
          <w:b/>
        </w:rPr>
      </w:pPr>
    </w:p>
    <w:p w14:paraId="1AF4A1A6" w14:textId="77777777" w:rsidR="00E8765E" w:rsidRDefault="00E8765E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062"/>
        <w:gridCol w:w="1012"/>
        <w:gridCol w:w="2606"/>
        <w:gridCol w:w="964"/>
        <w:gridCol w:w="1292"/>
      </w:tblGrid>
      <w:tr w:rsidR="000C62CD" w14:paraId="6D645D24" w14:textId="77777777" w:rsidTr="00076E7D">
        <w:trPr>
          <w:tblHeader/>
        </w:trPr>
        <w:tc>
          <w:tcPr>
            <w:tcW w:w="0" w:type="auto"/>
            <w:vAlign w:val="bottom"/>
          </w:tcPr>
          <w:p w14:paraId="182A9BE2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  <w:vAlign w:val="bottom"/>
          </w:tcPr>
          <w:p w14:paraId="35AAF363" w14:textId="77777777" w:rsidR="00FB2EF8" w:rsidRPr="00777F96" w:rsidRDefault="00777F96" w:rsidP="00076E7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bottom"/>
          </w:tcPr>
          <w:p w14:paraId="7A47DEF9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  <w:vAlign w:val="bottom"/>
          </w:tcPr>
          <w:p w14:paraId="3241F7A2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bottom"/>
          </w:tcPr>
          <w:p w14:paraId="27C5E163" w14:textId="77777777" w:rsidR="00FB2EF8" w:rsidRPr="00777F96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0C62CD" w14:paraId="05536C4D" w14:textId="77777777" w:rsidTr="004C0B86">
        <w:tc>
          <w:tcPr>
            <w:tcW w:w="0" w:type="auto"/>
            <w:vAlign w:val="center"/>
          </w:tcPr>
          <w:p w14:paraId="55E4F311" w14:textId="3AF2984D" w:rsidR="00B93454" w:rsidRPr="007D266A" w:rsidRDefault="00B93454" w:rsidP="00FB1346">
            <w:pPr>
              <w:rPr>
                <w:iCs/>
              </w:rPr>
            </w:pPr>
            <w:r>
              <w:rPr>
                <w:iCs/>
              </w:rPr>
              <w:t>[Asuntos administrativos y</w:t>
            </w:r>
            <w:r>
              <w:rPr>
                <w:iCs/>
              </w:rPr>
              <w:br/>
              <w:t>normas del curso]</w:t>
            </w:r>
          </w:p>
        </w:tc>
        <w:tc>
          <w:tcPr>
            <w:tcW w:w="0" w:type="auto"/>
            <w:vMerge w:val="restart"/>
            <w:vAlign w:val="center"/>
          </w:tcPr>
          <w:p w14:paraId="4B4DC045" w14:textId="56B0BE9F" w:rsidR="00B93454" w:rsidRDefault="00B93454" w:rsidP="00B93454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0D602E4" w14:textId="77777777" w:rsidR="00B93454" w:rsidRDefault="00B93454" w:rsidP="00FB1346"/>
        </w:tc>
        <w:tc>
          <w:tcPr>
            <w:tcW w:w="0" w:type="auto"/>
            <w:vAlign w:val="center"/>
          </w:tcPr>
          <w:p w14:paraId="2D39A6EB" w14:textId="2369C306" w:rsidR="00B93454" w:rsidRDefault="00B93454" w:rsidP="00FB1346">
            <w:r>
              <w:t>Mar 6 ene</w:t>
            </w:r>
          </w:p>
        </w:tc>
        <w:tc>
          <w:tcPr>
            <w:tcW w:w="0" w:type="auto"/>
            <w:vAlign w:val="center"/>
          </w:tcPr>
          <w:p w14:paraId="17C540CB" w14:textId="77777777" w:rsidR="00B93454" w:rsidRDefault="00B93454" w:rsidP="00FB1346">
            <w:pPr>
              <w:jc w:val="center"/>
            </w:pPr>
          </w:p>
        </w:tc>
      </w:tr>
      <w:tr w:rsidR="000C62CD" w14:paraId="2CBEFF74" w14:textId="77777777" w:rsidTr="004C0B86">
        <w:tc>
          <w:tcPr>
            <w:tcW w:w="0" w:type="auto"/>
            <w:vAlign w:val="center"/>
          </w:tcPr>
          <w:p w14:paraId="3E56278A" w14:textId="337E8307" w:rsidR="00B93454" w:rsidRPr="00D71B10" w:rsidRDefault="00B93454" w:rsidP="00FB134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 w:rsidRPr="00D71B10">
              <w:rPr>
                <w:iCs/>
              </w:rPr>
              <w:t>Antecedentes y definición de una red neuronal artificial.</w:t>
            </w:r>
          </w:p>
        </w:tc>
        <w:tc>
          <w:tcPr>
            <w:tcW w:w="0" w:type="auto"/>
            <w:vMerge/>
            <w:vAlign w:val="center"/>
          </w:tcPr>
          <w:p w14:paraId="0A379D8C" w14:textId="1207136D" w:rsidR="00B93454" w:rsidRDefault="00B93454" w:rsidP="00FB1346">
            <w:pPr>
              <w:jc w:val="center"/>
            </w:pPr>
          </w:p>
        </w:tc>
        <w:tc>
          <w:tcPr>
            <w:tcW w:w="0" w:type="auto"/>
            <w:vAlign w:val="center"/>
          </w:tcPr>
          <w:p w14:paraId="12A3B11F" w14:textId="5FB02A36" w:rsidR="00B93454" w:rsidRDefault="00B93454" w:rsidP="00FB1346">
            <w:r>
              <w:t>Quiz lectura: Goodfellow 5.1</w:t>
            </w:r>
          </w:p>
        </w:tc>
        <w:tc>
          <w:tcPr>
            <w:tcW w:w="0" w:type="auto"/>
            <w:vAlign w:val="center"/>
          </w:tcPr>
          <w:p w14:paraId="2CCE9AA6" w14:textId="577C8448" w:rsidR="00B93454" w:rsidRDefault="00B93454" w:rsidP="00FB1346">
            <w:r>
              <w:t>Jue 8</w:t>
            </w:r>
            <w:r>
              <w:br/>
              <w:t>ene</w:t>
            </w:r>
          </w:p>
        </w:tc>
        <w:tc>
          <w:tcPr>
            <w:tcW w:w="0" w:type="auto"/>
            <w:vAlign w:val="center"/>
          </w:tcPr>
          <w:p w14:paraId="0D0FA87A" w14:textId="13085081" w:rsidR="00B93454" w:rsidRDefault="00B93454" w:rsidP="00FB1346">
            <w:pPr>
              <w:jc w:val="center"/>
            </w:pPr>
            <w:r>
              <w:t>1%</w:t>
            </w:r>
          </w:p>
        </w:tc>
      </w:tr>
      <w:tr w:rsidR="000C62CD" w14:paraId="6D3BD411" w14:textId="77777777" w:rsidTr="004C0B86">
        <w:tc>
          <w:tcPr>
            <w:tcW w:w="0" w:type="auto"/>
            <w:vAlign w:val="center"/>
          </w:tcPr>
          <w:p w14:paraId="2A36922C" w14:textId="7A8AB515" w:rsidR="00B93454" w:rsidRPr="00D71B10" w:rsidRDefault="00B93454" w:rsidP="00FB134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proofErr w:type="spellStart"/>
            <w:r w:rsidRPr="00D71B10">
              <w:rPr>
                <w:iCs/>
              </w:rPr>
              <w:t>Retropropagación</w:t>
            </w:r>
            <w:proofErr w:type="spellEnd"/>
            <w:r w:rsidRPr="00D71B10">
              <w:rPr>
                <w:iCs/>
              </w:rPr>
              <w:t xml:space="preserve"> (</w:t>
            </w:r>
            <w:proofErr w:type="spellStart"/>
            <w:r w:rsidRPr="00D71B10">
              <w:rPr>
                <w:iCs/>
              </w:rPr>
              <w:t>backpropagation</w:t>
            </w:r>
            <w:proofErr w:type="spellEnd"/>
            <w:r w:rsidRPr="00D71B10">
              <w:rPr>
                <w:iCs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0A9267BF" w14:textId="1D989761" w:rsidR="00B93454" w:rsidRDefault="00B93454" w:rsidP="00B93454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DA2C1FC" w14:textId="587691AB" w:rsidR="00B93454" w:rsidRDefault="00B93454" w:rsidP="00FB1346">
            <w:r>
              <w:t>Quiz lectura: Russell &amp; Norvig 18.6-18.7</w:t>
            </w:r>
          </w:p>
        </w:tc>
        <w:tc>
          <w:tcPr>
            <w:tcW w:w="0" w:type="auto"/>
            <w:vAlign w:val="center"/>
          </w:tcPr>
          <w:p w14:paraId="57F8B1D8" w14:textId="13887164" w:rsidR="00B93454" w:rsidRDefault="00B93454" w:rsidP="00FB1346">
            <w:r>
              <w:t>Mar 13 ene</w:t>
            </w:r>
          </w:p>
        </w:tc>
        <w:tc>
          <w:tcPr>
            <w:tcW w:w="0" w:type="auto"/>
            <w:vAlign w:val="center"/>
          </w:tcPr>
          <w:p w14:paraId="7ACB8860" w14:textId="43F8DCF5" w:rsidR="00B93454" w:rsidRDefault="00B93454" w:rsidP="00FB1346">
            <w:pPr>
              <w:jc w:val="center"/>
            </w:pPr>
            <w:r>
              <w:t>1%</w:t>
            </w:r>
          </w:p>
        </w:tc>
      </w:tr>
      <w:tr w:rsidR="000C62CD" w14:paraId="6FBEE090" w14:textId="77777777" w:rsidTr="00681E8C">
        <w:trPr>
          <w:trHeight w:val="270"/>
        </w:trPr>
        <w:tc>
          <w:tcPr>
            <w:tcW w:w="0" w:type="auto"/>
            <w:vMerge w:val="restart"/>
            <w:vAlign w:val="center"/>
          </w:tcPr>
          <w:p w14:paraId="75AF4376" w14:textId="7EB3E1AD" w:rsidR="00B93454" w:rsidRPr="00D71B10" w:rsidRDefault="00B93454" w:rsidP="00FB134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Redes a Capas</w:t>
            </w:r>
          </w:p>
        </w:tc>
        <w:tc>
          <w:tcPr>
            <w:tcW w:w="0" w:type="auto"/>
            <w:vMerge/>
            <w:vAlign w:val="center"/>
          </w:tcPr>
          <w:p w14:paraId="5FBBED7E" w14:textId="60150684" w:rsidR="00B93454" w:rsidRDefault="00B93454" w:rsidP="00FB1346">
            <w:pPr>
              <w:jc w:val="center"/>
            </w:pPr>
          </w:p>
        </w:tc>
        <w:tc>
          <w:tcPr>
            <w:tcW w:w="0" w:type="auto"/>
            <w:vAlign w:val="center"/>
          </w:tcPr>
          <w:p w14:paraId="4792DCB4" w14:textId="768E481D" w:rsidR="00B93454" w:rsidRDefault="00B93454" w:rsidP="00FB1346">
            <w:r>
              <w:t>Quiz lectura: Russell &amp; Norvig 18.6-18.7</w:t>
            </w:r>
          </w:p>
        </w:tc>
        <w:tc>
          <w:tcPr>
            <w:tcW w:w="0" w:type="auto"/>
            <w:vMerge w:val="restart"/>
            <w:vAlign w:val="center"/>
          </w:tcPr>
          <w:p w14:paraId="6829CEBD" w14:textId="3EDDF086" w:rsidR="00B93454" w:rsidRDefault="00B93454" w:rsidP="00681E8C">
            <w:r>
              <w:t>Jue 15 ene</w:t>
            </w:r>
          </w:p>
        </w:tc>
        <w:tc>
          <w:tcPr>
            <w:tcW w:w="0" w:type="auto"/>
            <w:vAlign w:val="center"/>
          </w:tcPr>
          <w:p w14:paraId="26ED1156" w14:textId="777C8C19" w:rsidR="00B93454" w:rsidRDefault="00B93454" w:rsidP="00FB1346">
            <w:pPr>
              <w:jc w:val="center"/>
            </w:pPr>
            <w:r>
              <w:t>1%</w:t>
            </w:r>
          </w:p>
        </w:tc>
      </w:tr>
      <w:tr w:rsidR="000C62CD" w14:paraId="4B9932CD" w14:textId="77777777" w:rsidTr="00681E8C">
        <w:trPr>
          <w:trHeight w:val="270"/>
        </w:trPr>
        <w:tc>
          <w:tcPr>
            <w:tcW w:w="0" w:type="auto"/>
            <w:vMerge/>
            <w:vAlign w:val="center"/>
          </w:tcPr>
          <w:p w14:paraId="0E04C01D" w14:textId="77777777" w:rsidR="00B93454" w:rsidRDefault="00B93454" w:rsidP="00681E8C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</w:p>
        </w:tc>
        <w:tc>
          <w:tcPr>
            <w:tcW w:w="0" w:type="auto"/>
            <w:vMerge/>
            <w:vAlign w:val="center"/>
          </w:tcPr>
          <w:p w14:paraId="674ACEC8" w14:textId="77777777" w:rsidR="00B93454" w:rsidRDefault="00B93454" w:rsidP="00681E8C">
            <w:pPr>
              <w:jc w:val="center"/>
            </w:pPr>
          </w:p>
        </w:tc>
        <w:tc>
          <w:tcPr>
            <w:tcW w:w="0" w:type="auto"/>
            <w:vAlign w:val="center"/>
          </w:tcPr>
          <w:p w14:paraId="3BEBBBFA" w14:textId="411BA7BD" w:rsidR="00B93454" w:rsidRPr="00561997" w:rsidRDefault="00B93454" w:rsidP="00681E8C">
            <w:pPr>
              <w:rPr>
                <w:i/>
                <w:iCs/>
              </w:rPr>
            </w:pPr>
            <w:r w:rsidRPr="00561997">
              <w:rPr>
                <w:i/>
                <w:iCs/>
              </w:rPr>
              <w:t>Tarea 1: Perceptrón</w:t>
            </w:r>
            <w:r w:rsidR="001601E2">
              <w:rPr>
                <w:i/>
                <w:iCs/>
              </w:rPr>
              <w:br/>
            </w:r>
            <w:r w:rsidRPr="00561997">
              <w:rPr>
                <w:i/>
                <w:iCs/>
              </w:rPr>
              <w:t>(tema</w:t>
            </w:r>
            <w:r w:rsidR="00940271" w:rsidRPr="00605002">
              <w:t> </w:t>
            </w:r>
            <w:r w:rsidRPr="00561997">
              <w:rPr>
                <w:i/>
                <w:iCs/>
              </w:rPr>
              <w:t>1)</w:t>
            </w:r>
          </w:p>
        </w:tc>
        <w:tc>
          <w:tcPr>
            <w:tcW w:w="0" w:type="auto"/>
            <w:vMerge/>
            <w:vAlign w:val="center"/>
          </w:tcPr>
          <w:p w14:paraId="5D97402F" w14:textId="1A53A97F" w:rsidR="00B93454" w:rsidRDefault="00B93454" w:rsidP="00681E8C"/>
        </w:tc>
        <w:tc>
          <w:tcPr>
            <w:tcW w:w="0" w:type="auto"/>
            <w:vAlign w:val="center"/>
          </w:tcPr>
          <w:p w14:paraId="0E86272A" w14:textId="76454394" w:rsidR="00B93454" w:rsidRDefault="00B93454" w:rsidP="00681E8C">
            <w:pPr>
              <w:jc w:val="center"/>
            </w:pPr>
            <w:r>
              <w:t>4%</w:t>
            </w:r>
          </w:p>
        </w:tc>
      </w:tr>
      <w:tr w:rsidR="000C62CD" w14:paraId="336C18C4" w14:textId="77777777" w:rsidTr="004C0B86">
        <w:tc>
          <w:tcPr>
            <w:tcW w:w="0" w:type="auto"/>
            <w:vAlign w:val="center"/>
          </w:tcPr>
          <w:p w14:paraId="275293B3" w14:textId="3690078D" w:rsidR="00B93454" w:rsidRDefault="00B93454" w:rsidP="008B58BD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 w:rsidRPr="00D71B10">
              <w:rPr>
                <w:iCs/>
              </w:rPr>
              <w:t>Tipos de entrenamiento</w:t>
            </w:r>
          </w:p>
        </w:tc>
        <w:tc>
          <w:tcPr>
            <w:tcW w:w="0" w:type="auto"/>
            <w:vMerge w:val="restart"/>
            <w:vAlign w:val="center"/>
          </w:tcPr>
          <w:p w14:paraId="25F8FD17" w14:textId="7699AC33" w:rsidR="00B93454" w:rsidRDefault="00B93454" w:rsidP="00B93454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C1224A2" w14:textId="3A21A57A" w:rsidR="00B93454" w:rsidRDefault="00B93454" w:rsidP="008B58BD">
            <w:r>
              <w:t>Quiz lectura: Goodfellow Cap. 6</w:t>
            </w:r>
          </w:p>
        </w:tc>
        <w:tc>
          <w:tcPr>
            <w:tcW w:w="0" w:type="auto"/>
            <w:vAlign w:val="center"/>
          </w:tcPr>
          <w:p w14:paraId="3F144D6B" w14:textId="11BD142B" w:rsidR="00B93454" w:rsidRDefault="00B93454" w:rsidP="008B58BD">
            <w:r>
              <w:t>Mar 20 ene</w:t>
            </w:r>
          </w:p>
        </w:tc>
        <w:tc>
          <w:tcPr>
            <w:tcW w:w="0" w:type="auto"/>
            <w:vAlign w:val="center"/>
          </w:tcPr>
          <w:p w14:paraId="08EAD14C" w14:textId="3E05925A" w:rsidR="00B93454" w:rsidRDefault="00B93454" w:rsidP="008B58BD">
            <w:pPr>
              <w:jc w:val="center"/>
            </w:pPr>
            <w:r>
              <w:t>1%</w:t>
            </w:r>
          </w:p>
        </w:tc>
      </w:tr>
      <w:tr w:rsidR="000C62CD" w14:paraId="0F627902" w14:textId="77777777" w:rsidTr="009E1D0A">
        <w:trPr>
          <w:trHeight w:val="270"/>
        </w:trPr>
        <w:tc>
          <w:tcPr>
            <w:tcW w:w="0" w:type="auto"/>
            <w:vMerge w:val="restart"/>
            <w:vAlign w:val="center"/>
          </w:tcPr>
          <w:p w14:paraId="083A5A99" w14:textId="4239A676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 w:rsidRPr="00D71B10">
              <w:t>Aplicaciones de Redes Neurales</w:t>
            </w:r>
          </w:p>
        </w:tc>
        <w:tc>
          <w:tcPr>
            <w:tcW w:w="0" w:type="auto"/>
            <w:vMerge/>
            <w:vAlign w:val="center"/>
          </w:tcPr>
          <w:p w14:paraId="41B253BB" w14:textId="23E323CA" w:rsidR="00B93454" w:rsidRDefault="00B93454" w:rsidP="008B58BD">
            <w:pPr>
              <w:jc w:val="center"/>
            </w:pPr>
          </w:p>
        </w:tc>
        <w:tc>
          <w:tcPr>
            <w:tcW w:w="0" w:type="auto"/>
            <w:vAlign w:val="center"/>
          </w:tcPr>
          <w:p w14:paraId="714316F4" w14:textId="278CDE62" w:rsidR="00B93454" w:rsidRPr="00883E0F" w:rsidRDefault="00B93454" w:rsidP="008B58BD">
            <w:pPr>
              <w:rPr>
                <w:lang w:val="fr-FR"/>
              </w:rPr>
            </w:pPr>
            <w:r>
              <w:t>Quiz lectura: Goodfellow Cap. 9</w:t>
            </w:r>
          </w:p>
        </w:tc>
        <w:tc>
          <w:tcPr>
            <w:tcW w:w="0" w:type="auto"/>
            <w:vMerge w:val="restart"/>
            <w:vAlign w:val="center"/>
          </w:tcPr>
          <w:p w14:paraId="35D48FAB" w14:textId="31A17D1D" w:rsidR="00B93454" w:rsidRDefault="00B93454" w:rsidP="008B58BD">
            <w:r>
              <w:t>Jue 22 ene</w:t>
            </w:r>
          </w:p>
        </w:tc>
        <w:tc>
          <w:tcPr>
            <w:tcW w:w="0" w:type="auto"/>
            <w:vAlign w:val="center"/>
          </w:tcPr>
          <w:p w14:paraId="369864DE" w14:textId="5FCB3528" w:rsidR="00B93454" w:rsidRDefault="00B93454" w:rsidP="008B58BD">
            <w:pPr>
              <w:jc w:val="center"/>
            </w:pPr>
            <w:r>
              <w:t>1%</w:t>
            </w:r>
          </w:p>
        </w:tc>
      </w:tr>
      <w:tr w:rsidR="000C62CD" w14:paraId="7E3C0D49" w14:textId="77777777" w:rsidTr="009E1D0A">
        <w:trPr>
          <w:trHeight w:val="270"/>
        </w:trPr>
        <w:tc>
          <w:tcPr>
            <w:tcW w:w="0" w:type="auto"/>
            <w:vMerge/>
            <w:vAlign w:val="center"/>
          </w:tcPr>
          <w:p w14:paraId="28C35B64" w14:textId="77777777" w:rsidR="00B93454" w:rsidRPr="00D71B10" w:rsidRDefault="00B93454" w:rsidP="008B58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  <w:vMerge/>
            <w:vAlign w:val="center"/>
          </w:tcPr>
          <w:p w14:paraId="6995E6E3" w14:textId="77777777" w:rsidR="00B93454" w:rsidRDefault="00B93454" w:rsidP="008B58BD">
            <w:pPr>
              <w:jc w:val="center"/>
            </w:pPr>
          </w:p>
        </w:tc>
        <w:tc>
          <w:tcPr>
            <w:tcW w:w="0" w:type="auto"/>
            <w:vAlign w:val="center"/>
          </w:tcPr>
          <w:p w14:paraId="36C79152" w14:textId="038A6811" w:rsidR="00B93454" w:rsidRPr="00561997" w:rsidRDefault="00B93454" w:rsidP="008B58BD">
            <w:pPr>
              <w:rPr>
                <w:i/>
                <w:iCs/>
              </w:rPr>
            </w:pPr>
            <w:r w:rsidRPr="00561997">
              <w:rPr>
                <w:i/>
                <w:iCs/>
              </w:rPr>
              <w:t>Tarea 2: Perceptrón Multicapa (tema</w:t>
            </w:r>
            <w:r w:rsidR="00940271" w:rsidRPr="00605002">
              <w:t> </w:t>
            </w:r>
            <w:r w:rsidRPr="00561997">
              <w:rPr>
                <w:i/>
                <w:iCs/>
              </w:rPr>
              <w:t>2)</w:t>
            </w:r>
          </w:p>
        </w:tc>
        <w:tc>
          <w:tcPr>
            <w:tcW w:w="0" w:type="auto"/>
            <w:vMerge/>
            <w:vAlign w:val="center"/>
          </w:tcPr>
          <w:p w14:paraId="211EBE1F" w14:textId="6B2C61DC" w:rsidR="00B93454" w:rsidRDefault="00B93454" w:rsidP="008B58BD"/>
        </w:tc>
        <w:tc>
          <w:tcPr>
            <w:tcW w:w="0" w:type="auto"/>
            <w:vAlign w:val="center"/>
          </w:tcPr>
          <w:p w14:paraId="3370821B" w14:textId="3619C550" w:rsidR="00B93454" w:rsidRDefault="00B93454" w:rsidP="008B58BD">
            <w:pPr>
              <w:jc w:val="center"/>
            </w:pPr>
            <w:r>
              <w:t>4%</w:t>
            </w:r>
          </w:p>
        </w:tc>
      </w:tr>
      <w:tr w:rsidR="000C62CD" w14:paraId="02BA7DC9" w14:textId="77777777" w:rsidTr="0058044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C90BD4" w14:textId="6C505818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 w:rsidRPr="00D71B10">
              <w:t>Aplicaciones de Redes Neurales</w:t>
            </w:r>
          </w:p>
        </w:tc>
        <w:tc>
          <w:tcPr>
            <w:tcW w:w="0" w:type="auto"/>
            <w:vMerge w:val="restart"/>
            <w:vAlign w:val="center"/>
          </w:tcPr>
          <w:p w14:paraId="6ED7B681" w14:textId="7051D7B5" w:rsidR="00B93454" w:rsidRDefault="00B93454" w:rsidP="00B93454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48161AE" w14:textId="7711B3C6" w:rsidR="00B93454" w:rsidRPr="00B72C45" w:rsidRDefault="00B93454" w:rsidP="008B58BD">
            <w:pPr>
              <w:rPr>
                <w:lang w:val="en-US"/>
              </w:rPr>
            </w:pPr>
            <w:r w:rsidRPr="00883E0F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883E0F">
              <w:rPr>
                <w:lang w:val="fr-FR"/>
              </w:rPr>
              <w:t>lectura</w:t>
            </w:r>
            <w:proofErr w:type="spellEnd"/>
            <w:r w:rsidRPr="00883E0F">
              <w:rPr>
                <w:lang w:val="fr-FR"/>
              </w:rPr>
              <w:t>:</w:t>
            </w:r>
            <w:proofErr w:type="gramEnd"/>
            <w:r w:rsidRPr="00883E0F">
              <w:rPr>
                <w:lang w:val="fr-FR"/>
              </w:rPr>
              <w:t xml:space="preserve"> Keller</w:t>
            </w:r>
            <w:r>
              <w:rPr>
                <w:lang w:val="fr-FR"/>
              </w:rPr>
              <w:t>, Liu &amp; Fogel Cap 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28D42ED" w14:textId="00FD578B" w:rsidR="00B93454" w:rsidRDefault="00B93454" w:rsidP="008B58BD">
            <w:r>
              <w:t>Mar 27 ene</w:t>
            </w:r>
          </w:p>
        </w:tc>
        <w:tc>
          <w:tcPr>
            <w:tcW w:w="0" w:type="auto"/>
            <w:vAlign w:val="center"/>
          </w:tcPr>
          <w:p w14:paraId="104D5B76" w14:textId="767E56F3" w:rsidR="00B93454" w:rsidRDefault="00B93454" w:rsidP="008B58BD">
            <w:pPr>
              <w:jc w:val="center"/>
            </w:pPr>
            <w:r>
              <w:t>1%</w:t>
            </w:r>
          </w:p>
        </w:tc>
      </w:tr>
      <w:tr w:rsidR="000C62CD" w:rsidRPr="00F460C6" w14:paraId="32D061BB" w14:textId="77777777" w:rsidTr="00454C94">
        <w:trPr>
          <w:trHeight w:val="270"/>
        </w:trPr>
        <w:tc>
          <w:tcPr>
            <w:tcW w:w="0" w:type="auto"/>
            <w:vMerge w:val="restart"/>
            <w:vAlign w:val="center"/>
          </w:tcPr>
          <w:p w14:paraId="4778392C" w14:textId="0929438A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 w:rsidRPr="00D71B10">
              <w:t>Aplicaciones de Redes Neurales</w:t>
            </w:r>
          </w:p>
        </w:tc>
        <w:tc>
          <w:tcPr>
            <w:tcW w:w="0" w:type="auto"/>
            <w:vMerge/>
            <w:vAlign w:val="center"/>
          </w:tcPr>
          <w:p w14:paraId="6A362CD1" w14:textId="09AF5240" w:rsidR="00B93454" w:rsidRDefault="00B93454" w:rsidP="008B58BD">
            <w:pPr>
              <w:jc w:val="center"/>
            </w:pPr>
          </w:p>
        </w:tc>
        <w:tc>
          <w:tcPr>
            <w:tcW w:w="0" w:type="auto"/>
            <w:vAlign w:val="center"/>
          </w:tcPr>
          <w:p w14:paraId="3B624AFB" w14:textId="0C0583DC" w:rsidR="00B93454" w:rsidRPr="00F460C6" w:rsidRDefault="00B93454" w:rsidP="008B58BD">
            <w:pPr>
              <w:rPr>
                <w:lang w:val="en-US"/>
              </w:rPr>
            </w:pPr>
            <w:r w:rsidRPr="00B72C45">
              <w:rPr>
                <w:lang w:val="en-US"/>
              </w:rPr>
              <w:t xml:space="preserve">Quiz </w:t>
            </w:r>
            <w:proofErr w:type="spellStart"/>
            <w:r w:rsidRPr="00B72C45">
              <w:rPr>
                <w:lang w:val="en-US"/>
              </w:rPr>
              <w:t>lectura</w:t>
            </w:r>
            <w:proofErr w:type="spellEnd"/>
            <w:r w:rsidRPr="00B72C45">
              <w:rPr>
                <w:lang w:val="en-US"/>
              </w:rPr>
              <w:t xml:space="preserve">: </w:t>
            </w:r>
            <w:r>
              <w:rPr>
                <w:lang w:val="en-US"/>
              </w:rPr>
              <w:t>“</w:t>
            </w:r>
            <w:r w:rsidRPr="00B72C45">
              <w:rPr>
                <w:lang w:val="en-US"/>
              </w:rPr>
              <w:t>Attention is all you</w:t>
            </w:r>
            <w:r>
              <w:rPr>
                <w:lang w:val="en-US"/>
              </w:rPr>
              <w:t xml:space="preserve"> Need”</w:t>
            </w:r>
          </w:p>
        </w:tc>
        <w:tc>
          <w:tcPr>
            <w:tcW w:w="0" w:type="auto"/>
            <w:vMerge w:val="restart"/>
            <w:vAlign w:val="center"/>
          </w:tcPr>
          <w:p w14:paraId="44E35F18" w14:textId="3AF2F2ED" w:rsidR="00B93454" w:rsidRPr="00F460C6" w:rsidRDefault="00B93454" w:rsidP="008B58BD">
            <w:pPr>
              <w:rPr>
                <w:lang w:val="en-US"/>
              </w:rPr>
            </w:pPr>
            <w:r>
              <w:t>Jue 29 ene</w:t>
            </w:r>
          </w:p>
        </w:tc>
        <w:tc>
          <w:tcPr>
            <w:tcW w:w="0" w:type="auto"/>
            <w:vAlign w:val="center"/>
          </w:tcPr>
          <w:p w14:paraId="61C3E260" w14:textId="5D10A7DF" w:rsidR="00B93454" w:rsidRPr="00F460C6" w:rsidRDefault="00B93454" w:rsidP="008B58BD">
            <w:pPr>
              <w:jc w:val="center"/>
              <w:rPr>
                <w:lang w:val="en-US"/>
              </w:rPr>
            </w:pPr>
            <w:r>
              <w:t>1%</w:t>
            </w:r>
          </w:p>
        </w:tc>
      </w:tr>
      <w:tr w:rsidR="000C62CD" w14:paraId="5612184D" w14:textId="77777777" w:rsidTr="00454C94">
        <w:trPr>
          <w:trHeight w:val="270"/>
        </w:trPr>
        <w:tc>
          <w:tcPr>
            <w:tcW w:w="0" w:type="auto"/>
            <w:vMerge/>
            <w:vAlign w:val="center"/>
          </w:tcPr>
          <w:p w14:paraId="2E5DCB57" w14:textId="77777777" w:rsidR="00B93454" w:rsidRPr="00F460C6" w:rsidRDefault="00B93454" w:rsidP="008B58B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5F4E958E" w14:textId="77777777" w:rsidR="00B93454" w:rsidRPr="00F460C6" w:rsidRDefault="00B93454" w:rsidP="008B58BD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4CC5754" w14:textId="4444C23F" w:rsidR="00B93454" w:rsidRPr="00561997" w:rsidRDefault="00B93454" w:rsidP="008B58BD">
            <w:pPr>
              <w:rPr>
                <w:i/>
                <w:iCs/>
              </w:rPr>
            </w:pPr>
            <w:r w:rsidRPr="00561997">
              <w:rPr>
                <w:i/>
                <w:iCs/>
              </w:rPr>
              <w:t xml:space="preserve">Tarea 3: </w:t>
            </w:r>
            <w:proofErr w:type="spellStart"/>
            <w:r w:rsidRPr="00561997">
              <w:rPr>
                <w:i/>
                <w:iCs/>
              </w:rPr>
              <w:t>PyTorch</w:t>
            </w:r>
            <w:proofErr w:type="spellEnd"/>
            <w:r w:rsidRPr="00561997">
              <w:rPr>
                <w:i/>
                <w:iCs/>
              </w:rPr>
              <w:t xml:space="preserve"> (tema</w:t>
            </w:r>
            <w:r w:rsidR="00940271" w:rsidRPr="00605002">
              <w:t> </w:t>
            </w:r>
            <w:r w:rsidRPr="00561997">
              <w:rPr>
                <w:i/>
                <w:iCs/>
              </w:rPr>
              <w:t>5)</w:t>
            </w:r>
          </w:p>
        </w:tc>
        <w:tc>
          <w:tcPr>
            <w:tcW w:w="0" w:type="auto"/>
            <w:vMerge/>
            <w:vAlign w:val="center"/>
          </w:tcPr>
          <w:p w14:paraId="0E3F1D31" w14:textId="4FCCE990" w:rsidR="00B93454" w:rsidRDefault="00B93454" w:rsidP="008B58BD"/>
        </w:tc>
        <w:tc>
          <w:tcPr>
            <w:tcW w:w="0" w:type="auto"/>
            <w:vAlign w:val="center"/>
          </w:tcPr>
          <w:p w14:paraId="264F94F4" w14:textId="017CB17E" w:rsidR="00B93454" w:rsidRDefault="00B93454" w:rsidP="008B58BD">
            <w:pPr>
              <w:jc w:val="center"/>
            </w:pPr>
            <w:r>
              <w:t>4%</w:t>
            </w:r>
          </w:p>
        </w:tc>
      </w:tr>
      <w:tr w:rsidR="000C62CD" w14:paraId="1DCD5891" w14:textId="77777777" w:rsidTr="004C0B86">
        <w:tc>
          <w:tcPr>
            <w:tcW w:w="0" w:type="auto"/>
            <w:vAlign w:val="center"/>
          </w:tcPr>
          <w:p w14:paraId="4ADE6BCA" w14:textId="77777777" w:rsidR="00B93454" w:rsidRPr="00D71B10" w:rsidRDefault="00B93454" w:rsidP="008B58BD"/>
        </w:tc>
        <w:tc>
          <w:tcPr>
            <w:tcW w:w="0" w:type="auto"/>
            <w:vMerge w:val="restart"/>
            <w:vAlign w:val="center"/>
          </w:tcPr>
          <w:p w14:paraId="51DA0052" w14:textId="45D6A680" w:rsidR="00B93454" w:rsidRDefault="00B93454" w:rsidP="00B93454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34B1EC2" w14:textId="5AF2B692" w:rsidR="00B93454" w:rsidRDefault="00B93454" w:rsidP="008B58BD">
            <w:r w:rsidRPr="00364D94">
              <w:rPr>
                <w:b/>
                <w:bCs/>
              </w:rPr>
              <w:t>1</w:t>
            </w:r>
            <w:r w:rsidRPr="00EA5AA6">
              <w:rPr>
                <w:b/>
                <w:bCs/>
                <w:vertAlign w:val="superscript"/>
              </w:rPr>
              <w:t>er</w:t>
            </w:r>
            <w:r w:rsidRPr="00364D94">
              <w:rPr>
                <w:b/>
                <w:bCs/>
              </w:rPr>
              <w:t xml:space="preserve"> Examen Parcial</w:t>
            </w:r>
            <w:r>
              <w:t xml:space="preserve"> (temas</w:t>
            </w:r>
            <w:r w:rsidR="00940271" w:rsidRPr="00605002">
              <w:t> </w:t>
            </w:r>
            <w:r>
              <w:t>1-7)</w:t>
            </w:r>
          </w:p>
        </w:tc>
        <w:tc>
          <w:tcPr>
            <w:tcW w:w="0" w:type="auto"/>
            <w:vAlign w:val="center"/>
          </w:tcPr>
          <w:p w14:paraId="63E7D190" w14:textId="4373EBE9" w:rsidR="00B93454" w:rsidRDefault="00B93454" w:rsidP="008B58BD">
            <w:r>
              <w:t>Mar 3 feb</w:t>
            </w:r>
          </w:p>
        </w:tc>
        <w:tc>
          <w:tcPr>
            <w:tcW w:w="0" w:type="auto"/>
            <w:vAlign w:val="center"/>
          </w:tcPr>
          <w:p w14:paraId="4F5F8064" w14:textId="35580DD1" w:rsidR="00B93454" w:rsidRPr="00E8765E" w:rsidRDefault="00B93454" w:rsidP="008B58BD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10%</w:t>
            </w:r>
          </w:p>
        </w:tc>
      </w:tr>
      <w:tr w:rsidR="000C62CD" w14:paraId="769D86D2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420923" w14:textId="77777777" w:rsidR="00B93454" w:rsidRDefault="00B93454" w:rsidP="008B58BD"/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23658B7D" w14:textId="7A5FB595" w:rsidR="00B93454" w:rsidRDefault="00B93454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A4F2FC" w14:textId="690D6899" w:rsidR="00B93454" w:rsidRDefault="00B93454" w:rsidP="008B58BD">
            <w:r>
              <w:t>Debate 1</w:t>
            </w:r>
            <w:r w:rsidR="003406FA">
              <w:t>: Seguridad de la IA</w:t>
            </w:r>
            <w:r w:rsidR="00F54FF3">
              <w:t xml:space="preserve"> </w:t>
            </w:r>
            <w:r>
              <w:t>(temas</w:t>
            </w:r>
            <w:r w:rsidR="00940271" w:rsidRPr="00605002">
              <w:t> </w:t>
            </w:r>
            <w:r>
              <w:t>1-7)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80A6658" w14:textId="239070AE" w:rsidR="00B93454" w:rsidRDefault="00B93454" w:rsidP="008B58BD">
            <w:r>
              <w:t>Jue 5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050BAB" w14:textId="296F6F4C" w:rsidR="00B93454" w:rsidRDefault="00B93454" w:rsidP="008B58BD">
            <w:pPr>
              <w:jc w:val="center"/>
            </w:pPr>
            <w:r>
              <w:t>2%</w:t>
            </w:r>
          </w:p>
        </w:tc>
      </w:tr>
      <w:tr w:rsidR="000C62CD" w14:paraId="5DC2F2B7" w14:textId="77777777" w:rsidTr="009A20FA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5D26763" w14:textId="74D7D907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 w:rsidRPr="00B856F4">
              <w:rPr>
                <w:lang w:val="es-VE"/>
              </w:rPr>
              <w:t>Componentes de un algoritmo genético simple</w:t>
            </w:r>
          </w:p>
        </w:tc>
        <w:tc>
          <w:tcPr>
            <w:tcW w:w="0" w:type="auto"/>
            <w:vMerge w:val="restart"/>
            <w:vAlign w:val="center"/>
          </w:tcPr>
          <w:p w14:paraId="03D5217A" w14:textId="678A6F19" w:rsidR="00B93454" w:rsidRDefault="00B93454" w:rsidP="00B93454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271F700" w14:textId="71DF5075" w:rsidR="00B93454" w:rsidRPr="00127FB2" w:rsidRDefault="00127FB2" w:rsidP="008B58BD">
            <w:pPr>
              <w:rPr>
                <w:lang w:val="fr-FR"/>
              </w:rPr>
            </w:pPr>
            <w:r w:rsidRPr="00127FB2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127FB2">
              <w:rPr>
                <w:lang w:val="fr-FR"/>
              </w:rPr>
              <w:t>lectura</w:t>
            </w:r>
            <w:proofErr w:type="spellEnd"/>
            <w:r w:rsidRPr="00127FB2">
              <w:rPr>
                <w:lang w:val="fr-FR"/>
              </w:rPr>
              <w:t>:</w:t>
            </w:r>
            <w:proofErr w:type="gramEnd"/>
            <w:r w:rsidRPr="00127FB2">
              <w:rPr>
                <w:lang w:val="fr-FR"/>
              </w:rPr>
              <w:t xml:space="preserve"> Keller, Liu &amp; Fo</w:t>
            </w:r>
            <w:r>
              <w:rPr>
                <w:lang w:val="fr-FR"/>
              </w:rPr>
              <w:t>gel Cap 10</w:t>
            </w:r>
            <w:r w:rsidR="00FF3781">
              <w:rPr>
                <w:lang w:val="fr-FR"/>
              </w:rPr>
              <w:t>-11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1D7EE4" w14:textId="426666F5" w:rsidR="00B93454" w:rsidRDefault="00B93454" w:rsidP="008B58BD">
            <w:r>
              <w:t>Mar 10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B9993AB" w14:textId="3FB0F0EF" w:rsidR="00B93454" w:rsidRDefault="00127FB2" w:rsidP="008B58BD">
            <w:pPr>
              <w:jc w:val="center"/>
            </w:pPr>
            <w:r>
              <w:t>1%</w:t>
            </w:r>
          </w:p>
        </w:tc>
      </w:tr>
      <w:tr w:rsidR="000C62CD" w14:paraId="3D73C119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A6C4E1" w14:textId="77777777" w:rsidR="00B93454" w:rsidRDefault="00B93454" w:rsidP="008B58BD"/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0CDBA25D" w14:textId="01FC3AAB" w:rsidR="00B93454" w:rsidRDefault="00B93454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F08D38" w14:textId="490C2376" w:rsidR="00B93454" w:rsidRDefault="00B93454" w:rsidP="008B58BD">
            <w:r w:rsidRPr="00364D94">
              <w:rPr>
                <w:b/>
                <w:bCs/>
              </w:rPr>
              <w:t>Proyecto parte 1</w:t>
            </w:r>
            <w:r>
              <w:t xml:space="preserve"> (temas</w:t>
            </w:r>
            <w:r w:rsidR="00940271" w:rsidRPr="00605002">
              <w:t> </w:t>
            </w:r>
            <w:r>
              <w:t>1-9)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668978" w14:textId="3F913FDC" w:rsidR="00B93454" w:rsidRDefault="00B93454" w:rsidP="008B58BD">
            <w:r>
              <w:t>Jue 12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3B47832" w14:textId="0E16D987" w:rsidR="00B93454" w:rsidRPr="00E8765E" w:rsidRDefault="00B93454" w:rsidP="008B58BD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15%</w:t>
            </w:r>
          </w:p>
        </w:tc>
      </w:tr>
      <w:tr w:rsidR="000C62CD" w14:paraId="07FED20B" w14:textId="77777777" w:rsidTr="00A90172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23D2A6A" w14:textId="77A2CDA7" w:rsidR="00B93454" w:rsidRDefault="00B93454" w:rsidP="008B58BD">
            <w:r>
              <w:t>[Carnaval – no hay clase]</w:t>
            </w:r>
          </w:p>
        </w:tc>
        <w:tc>
          <w:tcPr>
            <w:tcW w:w="0" w:type="auto"/>
            <w:vMerge w:val="restart"/>
            <w:vAlign w:val="center"/>
          </w:tcPr>
          <w:p w14:paraId="2F9120D1" w14:textId="51E41509" w:rsidR="00B93454" w:rsidRDefault="00B93454" w:rsidP="00B93454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A4B296" w14:textId="77777777" w:rsidR="00B93454" w:rsidRDefault="00B93454" w:rsidP="008B58BD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641B54" w14:textId="278821F0" w:rsidR="00B93454" w:rsidRDefault="00B93454" w:rsidP="008B58BD">
            <w:r>
              <w:t>Mar 17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57942A7" w14:textId="77777777" w:rsidR="00B93454" w:rsidRDefault="00B93454" w:rsidP="008B58BD">
            <w:pPr>
              <w:jc w:val="center"/>
            </w:pPr>
          </w:p>
        </w:tc>
      </w:tr>
      <w:tr w:rsidR="000C62CD" w14:paraId="6079A928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A12D7D" w14:textId="4D56309D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>
              <w:t>Algoritmo genético modificado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185AE3C3" w14:textId="00FC8A26" w:rsidR="00B93454" w:rsidRDefault="00B93454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E07106" w14:textId="56506531" w:rsidR="00B93454" w:rsidRPr="00FF3781" w:rsidRDefault="00FF3781" w:rsidP="008B58BD">
            <w:pPr>
              <w:rPr>
                <w:lang w:val="fr-FR"/>
              </w:rPr>
            </w:pPr>
            <w:r w:rsidRPr="00FF3781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FF3781">
              <w:rPr>
                <w:lang w:val="fr-FR"/>
              </w:rPr>
              <w:t>lectura</w:t>
            </w:r>
            <w:proofErr w:type="spellEnd"/>
            <w:r w:rsidRPr="00FF3781">
              <w:rPr>
                <w:lang w:val="fr-FR"/>
              </w:rPr>
              <w:t>:</w:t>
            </w:r>
            <w:proofErr w:type="gramEnd"/>
            <w:r w:rsidRPr="00FF3781">
              <w:rPr>
                <w:lang w:val="fr-FR"/>
              </w:rPr>
              <w:t xml:space="preserve"> Keller Liu &amp; Fo</w:t>
            </w:r>
            <w:r>
              <w:rPr>
                <w:lang w:val="fr-FR"/>
              </w:rPr>
              <w:t>gel Cap 12-13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A5CF46E" w14:textId="16C2E526" w:rsidR="00B93454" w:rsidRDefault="00B93454" w:rsidP="008B58BD">
            <w:r>
              <w:t>Jue 19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B1A0689" w14:textId="6DDCF36A" w:rsidR="00B93454" w:rsidRDefault="00FF3781" w:rsidP="008B58BD">
            <w:pPr>
              <w:jc w:val="center"/>
            </w:pPr>
            <w:r>
              <w:t>1%</w:t>
            </w:r>
          </w:p>
        </w:tc>
      </w:tr>
      <w:tr w:rsidR="000C62CD" w14:paraId="6E25E72C" w14:textId="77777777" w:rsidTr="00643F71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B81DDAD" w14:textId="126BABA6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Aplicaciones de algoritmos genéticos</w:t>
            </w:r>
          </w:p>
        </w:tc>
        <w:tc>
          <w:tcPr>
            <w:tcW w:w="0" w:type="auto"/>
            <w:vMerge w:val="restart"/>
            <w:vAlign w:val="center"/>
          </w:tcPr>
          <w:p w14:paraId="6021E6A0" w14:textId="020AEE24" w:rsidR="00B93454" w:rsidRDefault="00B93454" w:rsidP="00B93454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F996B7C" w14:textId="5029CC83" w:rsidR="00B93454" w:rsidRPr="00561997" w:rsidRDefault="00B93454" w:rsidP="008B58BD">
            <w:pPr>
              <w:rPr>
                <w:i/>
                <w:iCs/>
              </w:rPr>
            </w:pPr>
            <w:r w:rsidRPr="00561997">
              <w:rPr>
                <w:i/>
                <w:iCs/>
              </w:rPr>
              <w:t>Tarea 4</w:t>
            </w:r>
            <w:r w:rsidR="005E1349" w:rsidRPr="00561997">
              <w:rPr>
                <w:i/>
                <w:iCs/>
              </w:rPr>
              <w:t>: Algoritmo genético</w:t>
            </w:r>
            <w:r w:rsidR="00F54FF3" w:rsidRPr="00561997">
              <w:rPr>
                <w:i/>
                <w:iCs/>
              </w:rPr>
              <w:t xml:space="preserve"> </w:t>
            </w:r>
            <w:r w:rsidRPr="00561997">
              <w:rPr>
                <w:i/>
                <w:iCs/>
              </w:rPr>
              <w:t>(tema</w:t>
            </w:r>
            <w:r w:rsidR="00AD05EB" w:rsidRPr="00605002">
              <w:t> </w:t>
            </w:r>
            <w:r w:rsidR="00940271">
              <w:t>8</w:t>
            </w:r>
            <w:r w:rsidRPr="00561997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BBD21FB" w14:textId="1225C638" w:rsidR="00B93454" w:rsidRDefault="00B93454" w:rsidP="008B58BD">
            <w:r>
              <w:t>Mar 24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CD5AEB" w14:textId="4A2D6875" w:rsidR="00B93454" w:rsidRDefault="00B93454" w:rsidP="008B58BD">
            <w:pPr>
              <w:jc w:val="center"/>
            </w:pPr>
            <w:r>
              <w:t>4%</w:t>
            </w:r>
          </w:p>
        </w:tc>
      </w:tr>
      <w:tr w:rsidR="000C62CD" w14:paraId="6294D28F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01BC254" w14:textId="77777777" w:rsidR="00B93454" w:rsidRDefault="00B93454" w:rsidP="008B58BD"/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33FAEFC0" w14:textId="22B09EB2" w:rsidR="00B93454" w:rsidRDefault="00B93454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CC6D6B" w14:textId="701507E0" w:rsidR="00B93454" w:rsidRDefault="00B93454" w:rsidP="008B58BD">
            <w:r>
              <w:rPr>
                <w:b/>
                <w:bCs/>
              </w:rPr>
              <w:t>2</w:t>
            </w:r>
            <w:r w:rsidRPr="00EA5AA6">
              <w:rPr>
                <w:b/>
                <w:bCs/>
                <w:vertAlign w:val="superscript"/>
              </w:rPr>
              <w:t>do</w:t>
            </w:r>
            <w:r w:rsidRPr="00364D94">
              <w:rPr>
                <w:b/>
                <w:bCs/>
              </w:rPr>
              <w:t xml:space="preserve"> Examen Parcial</w:t>
            </w:r>
            <w:r>
              <w:t xml:space="preserve"> (temas</w:t>
            </w:r>
            <w:r w:rsidR="00AD05EB" w:rsidRPr="00605002">
              <w:t> </w:t>
            </w:r>
            <w:r>
              <w:t>8-10)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8E8574" w14:textId="5F6DA5C2" w:rsidR="00B93454" w:rsidRDefault="00B93454" w:rsidP="008B58BD">
            <w:r>
              <w:t>Jue 26 feb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BA275FA" w14:textId="4E2DD503" w:rsidR="00B93454" w:rsidRPr="00B74672" w:rsidRDefault="00B93454" w:rsidP="008B58BD">
            <w:pPr>
              <w:jc w:val="center"/>
              <w:rPr>
                <w:b/>
                <w:bCs/>
              </w:rPr>
            </w:pPr>
            <w:r w:rsidRPr="00B74672">
              <w:rPr>
                <w:b/>
                <w:bCs/>
              </w:rPr>
              <w:t>10%</w:t>
            </w:r>
          </w:p>
        </w:tc>
      </w:tr>
      <w:tr w:rsidR="000C62CD" w14:paraId="6DF12DE2" w14:textId="77777777" w:rsidTr="0052712A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ED67A7" w14:textId="77777777" w:rsidR="00B93454" w:rsidRDefault="00B93454" w:rsidP="008B58BD"/>
        </w:tc>
        <w:tc>
          <w:tcPr>
            <w:tcW w:w="0" w:type="auto"/>
            <w:vMerge w:val="restart"/>
            <w:vAlign w:val="center"/>
          </w:tcPr>
          <w:p w14:paraId="48AE52A0" w14:textId="16CFC62F" w:rsidR="00B93454" w:rsidRDefault="00B93454" w:rsidP="00B93454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A49F9C" w14:textId="5087EF5A" w:rsidR="00B93454" w:rsidRDefault="00B93454" w:rsidP="008B58BD">
            <w:r>
              <w:t>Debate 2</w:t>
            </w:r>
            <w:r w:rsidR="00F54FF3">
              <w:t xml:space="preserve">: Algoritmos Genéticos vs Redes Neurales </w:t>
            </w:r>
            <w:r>
              <w:t>(temas</w:t>
            </w:r>
            <w:r w:rsidR="002431AE" w:rsidRPr="00605002">
              <w:t> </w:t>
            </w:r>
            <w:r>
              <w:t>8-10)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8C1B8E" w14:textId="1BDF67B0" w:rsidR="00B93454" w:rsidRDefault="00B93454" w:rsidP="008B58BD">
            <w:r>
              <w:t>Mar 3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A0A0866" w14:textId="64689BE3" w:rsidR="00B93454" w:rsidRDefault="00B93454" w:rsidP="008B58BD">
            <w:pPr>
              <w:jc w:val="center"/>
            </w:pPr>
            <w:r>
              <w:t>2%</w:t>
            </w:r>
          </w:p>
        </w:tc>
      </w:tr>
      <w:tr w:rsidR="000C62CD" w14:paraId="251C5CF0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F22824A" w14:textId="674794CB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>
              <w:t xml:space="preserve">Autómatas 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29ED1BBD" w14:textId="6F6B9CAE" w:rsidR="00B93454" w:rsidRDefault="00B93454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84DE6BF" w14:textId="219D94BA" w:rsidR="00B93454" w:rsidRPr="007A170A" w:rsidRDefault="007A170A" w:rsidP="008B58BD">
            <w:pPr>
              <w:rPr>
                <w:lang w:val="fr-FR"/>
              </w:rPr>
            </w:pPr>
            <w:r w:rsidRPr="007A170A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7A170A">
              <w:rPr>
                <w:lang w:val="fr-FR"/>
              </w:rPr>
              <w:t>lectura</w:t>
            </w:r>
            <w:proofErr w:type="spellEnd"/>
            <w:r w:rsidRPr="007A170A">
              <w:rPr>
                <w:lang w:val="fr-FR"/>
              </w:rPr>
              <w:t>:</w:t>
            </w:r>
            <w:proofErr w:type="gramEnd"/>
            <w:r w:rsidRPr="007A170A">
              <w:rPr>
                <w:lang w:val="fr-FR"/>
              </w:rPr>
              <w:t xml:space="preserve"> Russell &amp; Norvig C</w:t>
            </w:r>
            <w:r>
              <w:rPr>
                <w:lang w:val="fr-FR"/>
              </w:rPr>
              <w:t xml:space="preserve">ap. </w:t>
            </w:r>
            <w:r w:rsidR="001E03B1">
              <w:rPr>
                <w:lang w:val="fr-FR"/>
              </w:rPr>
              <w:t>2-3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F99F2FF" w14:textId="73A3DB8A" w:rsidR="00B93454" w:rsidRDefault="00B93454" w:rsidP="008B58BD">
            <w:r>
              <w:t>Jue 5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00BF0A9" w14:textId="3B582D6B" w:rsidR="00B93454" w:rsidRDefault="007A170A" w:rsidP="008B58BD">
            <w:pPr>
              <w:jc w:val="center"/>
            </w:pPr>
            <w:r>
              <w:t>1%</w:t>
            </w:r>
          </w:p>
        </w:tc>
      </w:tr>
      <w:tr w:rsidR="000C62CD" w14:paraId="621EAB1A" w14:textId="77777777" w:rsidTr="00F20504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780DED" w14:textId="40242DDA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>
              <w:t>Autómatas celulares</w:t>
            </w:r>
          </w:p>
        </w:tc>
        <w:tc>
          <w:tcPr>
            <w:tcW w:w="0" w:type="auto"/>
            <w:vMerge w:val="restart"/>
            <w:vAlign w:val="center"/>
          </w:tcPr>
          <w:p w14:paraId="0CBAF380" w14:textId="6260D0B0" w:rsidR="00B93454" w:rsidRDefault="00B93454" w:rsidP="00B93454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B1C2407" w14:textId="30FDB076" w:rsidR="00B93454" w:rsidRPr="001E03B1" w:rsidRDefault="001E03B1" w:rsidP="008B58BD">
            <w:pPr>
              <w:rPr>
                <w:lang w:val="fr-FR"/>
              </w:rPr>
            </w:pPr>
            <w:r w:rsidRPr="001E03B1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1E03B1">
              <w:rPr>
                <w:lang w:val="fr-FR"/>
              </w:rPr>
              <w:t>lectura</w:t>
            </w:r>
            <w:proofErr w:type="spellEnd"/>
            <w:r w:rsidRPr="001E03B1">
              <w:rPr>
                <w:lang w:val="fr-FR"/>
              </w:rPr>
              <w:t>:</w:t>
            </w:r>
            <w:proofErr w:type="gramEnd"/>
            <w:r w:rsidRPr="001E03B1">
              <w:rPr>
                <w:lang w:val="fr-FR"/>
              </w:rPr>
              <w:t xml:space="preserve"> Russell &amp; Norvig C</w:t>
            </w:r>
            <w:r>
              <w:rPr>
                <w:lang w:val="fr-FR"/>
              </w:rPr>
              <w:t>ap. 22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19F1908" w14:textId="79610C4B" w:rsidR="00B93454" w:rsidRDefault="00B93454" w:rsidP="008B58BD">
            <w:r>
              <w:t>Mar 10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8FFE61" w14:textId="0F498C88" w:rsidR="00B93454" w:rsidRDefault="001E03B1" w:rsidP="008B58BD">
            <w:pPr>
              <w:jc w:val="center"/>
            </w:pPr>
            <w:r>
              <w:t>1%</w:t>
            </w:r>
          </w:p>
        </w:tc>
      </w:tr>
      <w:tr w:rsidR="000C62CD" w14:paraId="2B31E27D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C2618FC" w14:textId="1A7194AF" w:rsidR="00B93454" w:rsidRDefault="00B93454" w:rsidP="008B58BD">
            <w:pPr>
              <w:pStyle w:val="ListParagraph"/>
              <w:numPr>
                <w:ilvl w:val="0"/>
                <w:numId w:val="1"/>
              </w:numPr>
            </w:pPr>
            <w:r>
              <w:t>Tipos de autómatas celulares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6C99656B" w14:textId="16AACEB8" w:rsidR="00B93454" w:rsidRDefault="00B93454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D4ACF6" w14:textId="5DA75107" w:rsidR="00B93454" w:rsidRPr="00EA5AA6" w:rsidRDefault="001F31EF" w:rsidP="008B58BD">
            <w:r w:rsidRPr="00B72C45">
              <w:rPr>
                <w:lang w:val="en-US"/>
              </w:rPr>
              <w:t xml:space="preserve">Quiz </w:t>
            </w:r>
            <w:proofErr w:type="spellStart"/>
            <w:r w:rsidRPr="00B72C45">
              <w:rPr>
                <w:lang w:val="en-US"/>
              </w:rPr>
              <w:t>lectura</w:t>
            </w:r>
            <w:proofErr w:type="spellEnd"/>
            <w:r w:rsidRPr="00B72C45">
              <w:rPr>
                <w:lang w:val="en-US"/>
              </w:rPr>
              <w:t xml:space="preserve">: </w:t>
            </w:r>
            <w:r w:rsidR="00342E2F">
              <w:t>Millington &amp; Funge 6.2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0FC3335" w14:textId="08BABA1E" w:rsidR="00B93454" w:rsidRDefault="00B93454" w:rsidP="008B58BD">
            <w:r>
              <w:t>Jue 12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64549EE" w14:textId="734D1C86" w:rsidR="00B93454" w:rsidRDefault="00342E2F" w:rsidP="008B58BD">
            <w:pPr>
              <w:jc w:val="center"/>
            </w:pPr>
            <w:r>
              <w:t>1%</w:t>
            </w:r>
          </w:p>
        </w:tc>
      </w:tr>
      <w:tr w:rsidR="00637737" w14:paraId="4ADB04BF" w14:textId="77777777" w:rsidTr="002D34AC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1E40C0E" w14:textId="274DA15D" w:rsidR="00637737" w:rsidRDefault="00637737" w:rsidP="008B58BD"/>
        </w:tc>
        <w:tc>
          <w:tcPr>
            <w:tcW w:w="0" w:type="auto"/>
            <w:vMerge w:val="restart"/>
            <w:vAlign w:val="center"/>
          </w:tcPr>
          <w:p w14:paraId="14AF4C9B" w14:textId="06958DB3" w:rsidR="00637737" w:rsidRDefault="00637737" w:rsidP="00B93454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41A8FC8" w14:textId="6C5A4E6F" w:rsidR="00637737" w:rsidRDefault="00637737" w:rsidP="008B58BD">
            <w:r>
              <w:rPr>
                <w:b/>
                <w:bCs/>
              </w:rPr>
              <w:t xml:space="preserve">Proyecto parte 2 </w:t>
            </w:r>
            <w:r w:rsidRPr="00EA5AA6">
              <w:t>(temas</w:t>
            </w:r>
            <w:r w:rsidR="00605002" w:rsidRPr="00605002">
              <w:t> </w:t>
            </w:r>
            <w:r w:rsidRPr="00EA5AA6">
              <w:t>1-1</w:t>
            </w:r>
            <w:r>
              <w:t>3</w:t>
            </w:r>
            <w:r w:rsidRPr="00EA5AA6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A0AAB59" w14:textId="36498EBD" w:rsidR="00637737" w:rsidRDefault="00637737" w:rsidP="008B58BD">
            <w:r>
              <w:t>Mar 17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5C37F1" w14:textId="793FA6BD" w:rsidR="00637737" w:rsidRPr="00E8765E" w:rsidRDefault="00637737" w:rsidP="008B58BD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15%</w:t>
            </w:r>
          </w:p>
        </w:tc>
      </w:tr>
      <w:tr w:rsidR="00637737" w:rsidRPr="00637737" w14:paraId="0CD5848B" w14:textId="77777777" w:rsidTr="004161FF">
        <w:trPr>
          <w:trHeight w:val="270"/>
        </w:trPr>
        <w:tc>
          <w:tcPr>
            <w:tcW w:w="0" w:type="auto"/>
            <w:vMerge w:val="restart"/>
            <w:vAlign w:val="center"/>
          </w:tcPr>
          <w:p w14:paraId="33CAA3A3" w14:textId="322079D7" w:rsidR="00637737" w:rsidRDefault="00637737" w:rsidP="008B58BD">
            <w:pPr>
              <w:pStyle w:val="ListParagraph"/>
              <w:numPr>
                <w:ilvl w:val="0"/>
                <w:numId w:val="1"/>
              </w:numPr>
            </w:pPr>
            <w:r>
              <w:t>Tipos de Vecindades</w:t>
            </w:r>
          </w:p>
        </w:tc>
        <w:tc>
          <w:tcPr>
            <w:tcW w:w="0" w:type="auto"/>
            <w:vMerge/>
            <w:vAlign w:val="center"/>
          </w:tcPr>
          <w:p w14:paraId="7FF46FF7" w14:textId="438BAECE" w:rsidR="00637737" w:rsidRDefault="00637737" w:rsidP="008B58BD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F784912" w14:textId="37A4F930" w:rsidR="00637737" w:rsidRPr="00637737" w:rsidRDefault="00637737" w:rsidP="008B58BD">
            <w:pPr>
              <w:rPr>
                <w:lang w:val="en-US"/>
              </w:rPr>
            </w:pPr>
            <w:r w:rsidRPr="00637737">
              <w:rPr>
                <w:lang w:val="en-US"/>
              </w:rPr>
              <w:t xml:space="preserve">Quiz </w:t>
            </w:r>
            <w:proofErr w:type="spellStart"/>
            <w:r w:rsidRPr="00637737">
              <w:rPr>
                <w:lang w:val="en-US"/>
              </w:rPr>
              <w:t>lectura</w:t>
            </w:r>
            <w:proofErr w:type="spellEnd"/>
            <w:r w:rsidRPr="00637737">
              <w:rPr>
                <w:lang w:val="en-US"/>
              </w:rPr>
              <w:t>: Conway’s Game of L</w:t>
            </w:r>
            <w:r>
              <w:rPr>
                <w:lang w:val="en-US"/>
              </w:rPr>
              <w:t>ife</w:t>
            </w:r>
          </w:p>
        </w:tc>
        <w:tc>
          <w:tcPr>
            <w:tcW w:w="0" w:type="auto"/>
            <w:vMerge w:val="restart"/>
            <w:vAlign w:val="center"/>
          </w:tcPr>
          <w:p w14:paraId="24981893" w14:textId="310390E0" w:rsidR="00637737" w:rsidRPr="00637737" w:rsidRDefault="00637737" w:rsidP="00637737">
            <w:pPr>
              <w:rPr>
                <w:lang w:val="en-US"/>
              </w:rPr>
            </w:pPr>
            <w:r>
              <w:t>Jue 19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9F37B7E" w14:textId="2BB884E7" w:rsidR="00637737" w:rsidRPr="00637737" w:rsidRDefault="00637737" w:rsidP="008B58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1%</w:t>
            </w:r>
          </w:p>
        </w:tc>
      </w:tr>
      <w:tr w:rsidR="00637737" w14:paraId="23158AC3" w14:textId="77777777" w:rsidTr="00637737">
        <w:trPr>
          <w:trHeight w:val="270"/>
        </w:trPr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5A2AE3C9" w14:textId="77777777" w:rsidR="00637737" w:rsidRPr="00637737" w:rsidRDefault="00637737" w:rsidP="0063773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3A716D50" w14:textId="77777777" w:rsidR="00637737" w:rsidRPr="00637737" w:rsidRDefault="00637737" w:rsidP="00637737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C7B60FE" w14:textId="6E0BBC12" w:rsidR="00637737" w:rsidRPr="00561997" w:rsidRDefault="00637737" w:rsidP="00637737">
            <w:pPr>
              <w:rPr>
                <w:i/>
                <w:iCs/>
              </w:rPr>
            </w:pPr>
            <w:r w:rsidRPr="00561997">
              <w:rPr>
                <w:i/>
                <w:iCs/>
              </w:rPr>
              <w:t xml:space="preserve">Tarea 5: </w:t>
            </w:r>
            <w:proofErr w:type="spellStart"/>
            <w:r w:rsidRPr="00561997">
              <w:rPr>
                <w:i/>
                <w:iCs/>
              </w:rPr>
              <w:t>SimCity</w:t>
            </w:r>
            <w:proofErr w:type="spellEnd"/>
            <w:r w:rsidR="00561997">
              <w:rPr>
                <w:i/>
                <w:iCs/>
              </w:rPr>
              <w:br/>
            </w:r>
            <w:r w:rsidRPr="00561997">
              <w:rPr>
                <w:i/>
                <w:iCs/>
              </w:rPr>
              <w:t>(temas</w:t>
            </w:r>
            <w:r w:rsidR="00605002" w:rsidRPr="00605002">
              <w:t> </w:t>
            </w:r>
            <w:r w:rsidRPr="00561997">
              <w:rPr>
                <w:i/>
                <w:iCs/>
              </w:rPr>
              <w:t>12-13)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1444BC54" w14:textId="2F632A4C" w:rsidR="00637737" w:rsidRDefault="00637737" w:rsidP="00637737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BF9A401" w14:textId="2AA81575" w:rsidR="00637737" w:rsidRDefault="00637737" w:rsidP="00637737">
            <w:pPr>
              <w:jc w:val="center"/>
            </w:pPr>
            <w:r>
              <w:t>4%</w:t>
            </w:r>
          </w:p>
        </w:tc>
      </w:tr>
      <w:tr w:rsidR="000C62CD" w14:paraId="238DFA68" w14:textId="77777777" w:rsidTr="0039054D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8F5D9DA" w14:textId="77777777" w:rsidR="00637737" w:rsidRDefault="00637737" w:rsidP="00637737"/>
        </w:tc>
        <w:tc>
          <w:tcPr>
            <w:tcW w:w="0" w:type="auto"/>
            <w:vMerge w:val="restart"/>
            <w:vAlign w:val="center"/>
          </w:tcPr>
          <w:p w14:paraId="1AB369C6" w14:textId="447971AE" w:rsidR="00637737" w:rsidRDefault="00637737" w:rsidP="00637737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FED81C8" w14:textId="15605DFC" w:rsidR="00637737" w:rsidRDefault="00637737" w:rsidP="00637737">
            <w:r w:rsidRPr="00076E7D">
              <w:rPr>
                <w:b/>
                <w:bCs/>
              </w:rPr>
              <w:t>3</w:t>
            </w:r>
            <w:r w:rsidRPr="00076E7D">
              <w:rPr>
                <w:b/>
                <w:bCs/>
                <w:vertAlign w:val="superscript"/>
              </w:rPr>
              <w:t>er</w:t>
            </w:r>
            <w:r w:rsidRPr="00076E7D">
              <w:rPr>
                <w:b/>
                <w:bCs/>
              </w:rPr>
              <w:t xml:space="preserve"> Examen Parcial</w:t>
            </w:r>
            <w:r>
              <w:t xml:space="preserve"> (temas</w:t>
            </w:r>
            <w:r w:rsidR="00605002" w:rsidRPr="00605002">
              <w:t> </w:t>
            </w:r>
            <w:r>
              <w:t>11-14)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598BFFC" w14:textId="37E93068" w:rsidR="00637737" w:rsidRDefault="00637737" w:rsidP="00637737">
            <w:r>
              <w:t>Mar 24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009D06E" w14:textId="24268401" w:rsidR="00637737" w:rsidRPr="00E8765E" w:rsidRDefault="00637737" w:rsidP="00637737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10%</w:t>
            </w:r>
          </w:p>
        </w:tc>
      </w:tr>
      <w:tr w:rsidR="000C62CD" w14:paraId="7552B9AA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4A6E08" w14:textId="4C2A113D" w:rsidR="00637737" w:rsidRDefault="00637737" w:rsidP="00637737">
            <w:r>
              <w:t>[Revisión de notas]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206C2930" w14:textId="048E68DC" w:rsidR="00637737" w:rsidRDefault="00637737" w:rsidP="00637737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074C8B6" w14:textId="7B09CB4A" w:rsidR="00637737" w:rsidRDefault="00637737" w:rsidP="00637737">
            <w:r>
              <w:t xml:space="preserve">Debate 3: </w:t>
            </w:r>
            <w:r w:rsidR="000C62CD">
              <w:t>Modelos de Razonamiento</w:t>
            </w:r>
            <w:r w:rsidR="00605002">
              <w:br/>
            </w:r>
            <w:r>
              <w:t>(temas</w:t>
            </w:r>
            <w:r w:rsidR="00605002" w:rsidRPr="00605002">
              <w:t> </w:t>
            </w:r>
            <w:r>
              <w:t>1-14)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B44E9C0" w14:textId="7E5D5C28" w:rsidR="00637737" w:rsidRDefault="00637737" w:rsidP="00637737">
            <w:r>
              <w:t>Jue 26 marzo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DC83980" w14:textId="74A2E656" w:rsidR="00637737" w:rsidRDefault="00637737" w:rsidP="00637737">
            <w:pPr>
              <w:jc w:val="center"/>
            </w:pPr>
            <w:r>
              <w:t>2%</w:t>
            </w:r>
          </w:p>
        </w:tc>
      </w:tr>
      <w:tr w:rsidR="00637737" w14:paraId="6CAE8ED0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A9AA9E" w14:textId="77777777" w:rsidR="00637737" w:rsidRDefault="00637737" w:rsidP="00637737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032C9D" w14:textId="77777777" w:rsidR="00637737" w:rsidRDefault="00637737" w:rsidP="00637737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D36C3C" w14:textId="77777777" w:rsidR="00637737" w:rsidRDefault="00637737" w:rsidP="00637737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AEC1FFF" w14:textId="77777777" w:rsidR="00637737" w:rsidRDefault="00637737" w:rsidP="00637737"/>
        </w:tc>
        <w:tc>
          <w:tcPr>
            <w:tcW w:w="0" w:type="auto"/>
            <w:tcBorders>
              <w:left w:val="single" w:sz="4" w:space="0" w:color="000000"/>
            </w:tcBorders>
          </w:tcPr>
          <w:p w14:paraId="2F94708D" w14:textId="40E0A61D" w:rsidR="00637737" w:rsidRDefault="000C62CD" w:rsidP="00637737">
            <w:pPr>
              <w:jc w:val="center"/>
            </w:pPr>
            <w:r>
              <w:t>100%</w:t>
            </w:r>
          </w:p>
        </w:tc>
      </w:tr>
    </w:tbl>
    <w:p w14:paraId="7FA9A73D" w14:textId="77777777" w:rsidR="00FB2EF8" w:rsidRDefault="00FB2EF8"/>
    <w:p w14:paraId="4696D3C2" w14:textId="5886AEF0" w:rsidR="00C46E40" w:rsidRDefault="00C46E40"/>
    <w:sectPr w:rsidR="00C46E40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7151C" w14:textId="77777777" w:rsidR="00E328E1" w:rsidRDefault="00E328E1">
      <w:pPr>
        <w:spacing w:after="0" w:line="240" w:lineRule="auto"/>
      </w:pPr>
      <w:r>
        <w:separator/>
      </w:r>
    </w:p>
  </w:endnote>
  <w:endnote w:type="continuationSeparator" w:id="0">
    <w:p w14:paraId="10DE0C2D" w14:textId="77777777" w:rsidR="00E328E1" w:rsidRDefault="00E3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BC42E" w14:textId="77777777" w:rsidR="00E328E1" w:rsidRDefault="00E328E1">
      <w:pPr>
        <w:spacing w:after="0" w:line="240" w:lineRule="auto"/>
      </w:pPr>
      <w:r>
        <w:separator/>
      </w:r>
    </w:p>
  </w:footnote>
  <w:footnote w:type="continuationSeparator" w:id="0">
    <w:p w14:paraId="423466D6" w14:textId="77777777" w:rsidR="00E328E1" w:rsidRDefault="00E32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4E33" w14:textId="77777777" w:rsidR="00FB2EF8" w:rsidRDefault="00777F96">
    <w:r>
      <w:rPr>
        <w:noProof/>
      </w:rPr>
      <w:drawing>
        <wp:inline distT="114300" distB="114300" distL="114300" distR="114300" wp14:anchorId="1B30C5B3" wp14:editId="391D3434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424"/>
    <w:multiLevelType w:val="hybridMultilevel"/>
    <w:tmpl w:val="B0ECB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385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10"/>
    <w:rsid w:val="0004222A"/>
    <w:rsid w:val="00076E7D"/>
    <w:rsid w:val="000B3667"/>
    <w:rsid w:val="000C62CD"/>
    <w:rsid w:val="000E0D7A"/>
    <w:rsid w:val="001166BE"/>
    <w:rsid w:val="00127FB2"/>
    <w:rsid w:val="00145B9E"/>
    <w:rsid w:val="001601E2"/>
    <w:rsid w:val="001710AE"/>
    <w:rsid w:val="00193A40"/>
    <w:rsid w:val="00195EC9"/>
    <w:rsid w:val="001A0306"/>
    <w:rsid w:val="001A1823"/>
    <w:rsid w:val="001A4EAB"/>
    <w:rsid w:val="001B6B52"/>
    <w:rsid w:val="001C3A96"/>
    <w:rsid w:val="001E03B1"/>
    <w:rsid w:val="001E0539"/>
    <w:rsid w:val="001F31EF"/>
    <w:rsid w:val="00237D06"/>
    <w:rsid w:val="002431AE"/>
    <w:rsid w:val="00266356"/>
    <w:rsid w:val="00325DA6"/>
    <w:rsid w:val="003406FA"/>
    <w:rsid w:val="00341434"/>
    <w:rsid w:val="00342E2F"/>
    <w:rsid w:val="00364D94"/>
    <w:rsid w:val="0037379C"/>
    <w:rsid w:val="003D678C"/>
    <w:rsid w:val="00423427"/>
    <w:rsid w:val="00454C94"/>
    <w:rsid w:val="00456657"/>
    <w:rsid w:val="004C0B86"/>
    <w:rsid w:val="004C306F"/>
    <w:rsid w:val="004C45BC"/>
    <w:rsid w:val="004C7B35"/>
    <w:rsid w:val="004D5D45"/>
    <w:rsid w:val="00520E49"/>
    <w:rsid w:val="005234D8"/>
    <w:rsid w:val="005457BC"/>
    <w:rsid w:val="00561997"/>
    <w:rsid w:val="00595B7B"/>
    <w:rsid w:val="005E1349"/>
    <w:rsid w:val="005F59A7"/>
    <w:rsid w:val="00605002"/>
    <w:rsid w:val="00637737"/>
    <w:rsid w:val="0065258D"/>
    <w:rsid w:val="00667324"/>
    <w:rsid w:val="00681E8C"/>
    <w:rsid w:val="00711D19"/>
    <w:rsid w:val="00777F96"/>
    <w:rsid w:val="007A170A"/>
    <w:rsid w:val="007C6ED0"/>
    <w:rsid w:val="007D266A"/>
    <w:rsid w:val="00801B8E"/>
    <w:rsid w:val="00850ECB"/>
    <w:rsid w:val="00851AD1"/>
    <w:rsid w:val="008670AD"/>
    <w:rsid w:val="00883E0F"/>
    <w:rsid w:val="008B4971"/>
    <w:rsid w:val="008B58BD"/>
    <w:rsid w:val="008C64FD"/>
    <w:rsid w:val="009112E3"/>
    <w:rsid w:val="00940271"/>
    <w:rsid w:val="00940F2F"/>
    <w:rsid w:val="009C6D50"/>
    <w:rsid w:val="009D456F"/>
    <w:rsid w:val="009E1D0A"/>
    <w:rsid w:val="00A02B55"/>
    <w:rsid w:val="00A75246"/>
    <w:rsid w:val="00A84731"/>
    <w:rsid w:val="00AB4057"/>
    <w:rsid w:val="00AC6DDA"/>
    <w:rsid w:val="00AD05EB"/>
    <w:rsid w:val="00AF28F4"/>
    <w:rsid w:val="00B30E40"/>
    <w:rsid w:val="00B72C45"/>
    <w:rsid w:val="00B74672"/>
    <w:rsid w:val="00B856F4"/>
    <w:rsid w:val="00B93454"/>
    <w:rsid w:val="00BD2754"/>
    <w:rsid w:val="00BE1143"/>
    <w:rsid w:val="00BF4088"/>
    <w:rsid w:val="00C46BD1"/>
    <w:rsid w:val="00C46E40"/>
    <w:rsid w:val="00C55DEC"/>
    <w:rsid w:val="00C82E55"/>
    <w:rsid w:val="00CA3FAE"/>
    <w:rsid w:val="00CC125A"/>
    <w:rsid w:val="00D004D1"/>
    <w:rsid w:val="00D14152"/>
    <w:rsid w:val="00D20BC9"/>
    <w:rsid w:val="00D62DFE"/>
    <w:rsid w:val="00D71B10"/>
    <w:rsid w:val="00D755CE"/>
    <w:rsid w:val="00DC64C4"/>
    <w:rsid w:val="00DD1D0D"/>
    <w:rsid w:val="00DE3697"/>
    <w:rsid w:val="00E215AC"/>
    <w:rsid w:val="00E328E1"/>
    <w:rsid w:val="00E8765E"/>
    <w:rsid w:val="00EA5AA6"/>
    <w:rsid w:val="00EB04C1"/>
    <w:rsid w:val="00EC6270"/>
    <w:rsid w:val="00F12F22"/>
    <w:rsid w:val="00F460C6"/>
    <w:rsid w:val="00F54FF3"/>
    <w:rsid w:val="00F745FC"/>
    <w:rsid w:val="00F96B9E"/>
    <w:rsid w:val="00FB1346"/>
    <w:rsid w:val="00FB2EF8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AA49"/>
  <w15:docId w15:val="{5569BC1D-1D72-4B70-965C-5919AB80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re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26</TotalTime>
  <Pages>2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Torre</dc:creator>
  <cp:lastModifiedBy>Fernando Torre</cp:lastModifiedBy>
  <cp:revision>34</cp:revision>
  <dcterms:created xsi:type="dcterms:W3CDTF">2026-02-02T21:14:00Z</dcterms:created>
  <dcterms:modified xsi:type="dcterms:W3CDTF">2026-02-02T21:45:00Z</dcterms:modified>
</cp:coreProperties>
</file>