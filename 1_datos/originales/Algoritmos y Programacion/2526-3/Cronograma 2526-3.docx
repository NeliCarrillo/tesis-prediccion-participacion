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FF6D" w14:textId="2D23BB69" w:rsidR="00FB2EF8" w:rsidRDefault="00777F96">
      <w:pPr>
        <w:rPr>
          <w:b/>
        </w:rPr>
      </w:pPr>
      <w:r>
        <w:rPr>
          <w:b/>
        </w:rPr>
        <w:t xml:space="preserve">Asignatura: </w:t>
      </w:r>
      <w:r w:rsidR="006C1F95">
        <w:rPr>
          <w:bCs/>
        </w:rPr>
        <w:t>Algoritmos y Programación</w:t>
      </w:r>
    </w:p>
    <w:p w14:paraId="0BBBE6D2" w14:textId="0635DBAB" w:rsidR="00FB2EF8" w:rsidRDefault="00777F96">
      <w:r>
        <w:rPr>
          <w:b/>
        </w:rPr>
        <w:t>Código:</w:t>
      </w:r>
      <w:r w:rsidR="00BF4088">
        <w:rPr>
          <w:b/>
        </w:rPr>
        <w:tab/>
      </w:r>
      <w:r w:rsidR="006C1F95" w:rsidRPr="006C1F95">
        <w:rPr>
          <w:bCs/>
        </w:rPr>
        <w:t>BPTSP05</w:t>
      </w:r>
      <w:r w:rsidR="00BF4088">
        <w:rPr>
          <w:b/>
        </w:rPr>
        <w:tab/>
      </w:r>
      <w:r>
        <w:tab/>
      </w:r>
      <w:r>
        <w:tab/>
      </w:r>
      <w:r>
        <w:tab/>
      </w:r>
      <w:r>
        <w:tab/>
      </w:r>
      <w:r>
        <w:rPr>
          <w:b/>
        </w:rPr>
        <w:t>Trimestre:</w:t>
      </w:r>
      <w:r w:rsidR="00BF4088" w:rsidRPr="00BF4088">
        <w:rPr>
          <w:bCs/>
        </w:rPr>
        <w:t xml:space="preserve"> </w:t>
      </w:r>
      <w:r w:rsidR="006C1F95">
        <w:rPr>
          <w:bCs/>
        </w:rPr>
        <w:t>2526-</w:t>
      </w:r>
      <w:r w:rsidR="00AD15DC">
        <w:rPr>
          <w:bCs/>
        </w:rPr>
        <w:t>3</w:t>
      </w:r>
    </w:p>
    <w:p w14:paraId="4292C142" w14:textId="3106ACB7" w:rsidR="00FB2EF8" w:rsidRDefault="00777F96">
      <w:pPr>
        <w:rPr>
          <w:b/>
        </w:rPr>
      </w:pPr>
      <w:r w:rsidRPr="00C33000">
        <w:rPr>
          <w:b/>
        </w:rPr>
        <w:t>Profesor</w:t>
      </w:r>
      <w:r w:rsidR="006C1F95" w:rsidRPr="00C33000">
        <w:rPr>
          <w:b/>
        </w:rPr>
        <w:t>es</w:t>
      </w:r>
      <w:r w:rsidRPr="00C33000">
        <w:rPr>
          <w:b/>
        </w:rPr>
        <w:t>:</w:t>
      </w:r>
      <w:r w:rsidR="00BF4088" w:rsidRPr="00C33000">
        <w:rPr>
          <w:bCs/>
        </w:rPr>
        <w:t xml:space="preserve"> Fernando Torre Mora</w:t>
      </w:r>
      <w:r w:rsidR="006C1F95" w:rsidRPr="00C33000">
        <w:rPr>
          <w:bCs/>
        </w:rPr>
        <w:t xml:space="preserve"> (sec 1), Mario Quintero (sec 2), </w:t>
      </w:r>
      <w:r w:rsidR="00025F73">
        <w:rPr>
          <w:bCs/>
        </w:rPr>
        <w:t>K</w:t>
      </w:r>
      <w:r w:rsidR="00D0788D">
        <w:rPr>
          <w:bCs/>
        </w:rPr>
        <w:t>e</w:t>
      </w:r>
      <w:r w:rsidR="00025F73">
        <w:rPr>
          <w:bCs/>
        </w:rPr>
        <w:t>yla Rivas</w:t>
      </w:r>
      <w:r w:rsidR="006C1F95" w:rsidRPr="00C33000">
        <w:rPr>
          <w:bCs/>
        </w:rPr>
        <w:t xml:space="preserve"> (sec 3),</w:t>
      </w:r>
      <w:r w:rsidR="00406B1B">
        <w:rPr>
          <w:bCs/>
        </w:rPr>
        <w:br/>
      </w:r>
      <w:r w:rsidR="00D0788D" w:rsidRPr="00C33000">
        <w:rPr>
          <w:bCs/>
        </w:rPr>
        <w:t xml:space="preserve">Marcel Castro (sec </w:t>
      </w:r>
      <w:r w:rsidR="00D0788D">
        <w:rPr>
          <w:bCs/>
        </w:rPr>
        <w:t>4</w:t>
      </w:r>
      <w:r w:rsidR="00D0788D" w:rsidRPr="00C33000">
        <w:rPr>
          <w:bCs/>
        </w:rPr>
        <w:t>)</w:t>
      </w:r>
      <w:r w:rsidR="00D0788D">
        <w:rPr>
          <w:bCs/>
        </w:rPr>
        <w:t>, Antonio Guerra (sec 5)</w:t>
      </w:r>
      <w:r w:rsidR="00AD15DC">
        <w:rPr>
          <w:bCs/>
        </w:rPr>
        <w:t xml:space="preserve"> y</w:t>
      </w:r>
      <w:r w:rsidR="00D0788D">
        <w:rPr>
          <w:bCs/>
        </w:rPr>
        <w:t xml:space="preserve"> </w:t>
      </w:r>
      <w:r w:rsidR="006C1F95" w:rsidRPr="00C33000">
        <w:rPr>
          <w:bCs/>
        </w:rPr>
        <w:t xml:space="preserve">Rhadamés Carmona (sec </w:t>
      </w:r>
      <w:r w:rsidR="00AD15DC">
        <w:rPr>
          <w:bCs/>
        </w:rPr>
        <w:t>6)</w:t>
      </w:r>
      <w:r w:rsidR="006C1F95" w:rsidRPr="00C33000">
        <w:rPr>
          <w:bCs/>
        </w:rPr>
        <w:t xml:space="preserve"> </w:t>
      </w:r>
    </w:p>
    <w:p w14:paraId="130CD8F2" w14:textId="77777777" w:rsidR="00FB2EF8" w:rsidRDefault="00FB2EF8">
      <w:pPr>
        <w:rPr>
          <w:b/>
        </w:rPr>
      </w:pPr>
    </w:p>
    <w:tbl>
      <w:tblPr>
        <w:tblStyle w:val="a"/>
        <w:tblW w:w="0" w:type="auto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203"/>
        <w:gridCol w:w="1012"/>
        <w:gridCol w:w="2368"/>
        <w:gridCol w:w="1061"/>
        <w:gridCol w:w="1292"/>
      </w:tblGrid>
      <w:tr w:rsidR="006C1F95" w14:paraId="2F6C72CC" w14:textId="77777777" w:rsidTr="00777F96">
        <w:trPr>
          <w:tblHeader/>
        </w:trPr>
        <w:tc>
          <w:tcPr>
            <w:tcW w:w="0" w:type="auto"/>
          </w:tcPr>
          <w:p w14:paraId="6EEB78D4" w14:textId="77777777" w:rsidR="00FB2EF8" w:rsidRDefault="00777F96" w:rsidP="00777F9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Tema</w:t>
            </w:r>
          </w:p>
        </w:tc>
        <w:tc>
          <w:tcPr>
            <w:tcW w:w="0" w:type="auto"/>
          </w:tcPr>
          <w:p w14:paraId="5A8750B4" w14:textId="77777777" w:rsidR="00FB2EF8" w:rsidRPr="00777F96" w:rsidRDefault="00777F96" w:rsidP="00777F9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Semana</w:t>
            </w:r>
          </w:p>
        </w:tc>
        <w:tc>
          <w:tcPr>
            <w:tcW w:w="0" w:type="auto"/>
          </w:tcPr>
          <w:p w14:paraId="142FF49E" w14:textId="77777777" w:rsidR="00FB2EF8" w:rsidRDefault="00777F96" w:rsidP="00777F9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Actividad Evaluada</w:t>
            </w:r>
          </w:p>
        </w:tc>
        <w:tc>
          <w:tcPr>
            <w:tcW w:w="0" w:type="auto"/>
          </w:tcPr>
          <w:p w14:paraId="0EC8021B" w14:textId="77777777" w:rsidR="00FB2EF8" w:rsidRDefault="00777F96" w:rsidP="00777F9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</w:t>
            </w:r>
          </w:p>
        </w:tc>
        <w:tc>
          <w:tcPr>
            <w:tcW w:w="0" w:type="auto"/>
          </w:tcPr>
          <w:p w14:paraId="2A057BD5" w14:textId="77777777" w:rsidR="00FB2EF8" w:rsidRPr="00777F96" w:rsidRDefault="00777F96" w:rsidP="00777F9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Porcentaje</w:t>
            </w:r>
          </w:p>
        </w:tc>
      </w:tr>
      <w:tr w:rsidR="006C1F95" w:rsidRPr="00851712" w14:paraId="50FE3F2F" w14:textId="77777777" w:rsidTr="0053005F">
        <w:trPr>
          <w:trHeight w:val="540"/>
        </w:trPr>
        <w:tc>
          <w:tcPr>
            <w:tcW w:w="0" w:type="auto"/>
            <w:vAlign w:val="center"/>
          </w:tcPr>
          <w:p w14:paraId="6E7CBC78" w14:textId="70E7789D" w:rsidR="00FB2EF8" w:rsidRPr="00851712" w:rsidRDefault="00851712" w:rsidP="004C0B86">
            <w:pPr>
              <w:pStyle w:val="ListParagraph"/>
              <w:numPr>
                <w:ilvl w:val="0"/>
                <w:numId w:val="1"/>
              </w:numPr>
            </w:pPr>
            <w:r w:rsidRPr="00851712">
              <w:t>In</w:t>
            </w:r>
            <w:r>
              <w:t>troducción a la programación</w:t>
            </w:r>
          </w:p>
        </w:tc>
        <w:tc>
          <w:tcPr>
            <w:tcW w:w="0" w:type="auto"/>
            <w:vAlign w:val="center"/>
          </w:tcPr>
          <w:p w14:paraId="425748EC" w14:textId="77777777" w:rsidR="00FB2EF8" w:rsidRPr="00851712" w:rsidRDefault="00BF4088" w:rsidP="004C0B86">
            <w:pPr>
              <w:jc w:val="center"/>
            </w:pPr>
            <w:r w:rsidRPr="00851712">
              <w:t>1</w:t>
            </w:r>
          </w:p>
        </w:tc>
        <w:tc>
          <w:tcPr>
            <w:tcW w:w="0" w:type="auto"/>
            <w:vAlign w:val="center"/>
          </w:tcPr>
          <w:p w14:paraId="29954CFE" w14:textId="77777777" w:rsidR="00FB2EF8" w:rsidRPr="00851712" w:rsidRDefault="00FB2EF8" w:rsidP="004C0B86"/>
        </w:tc>
        <w:tc>
          <w:tcPr>
            <w:tcW w:w="0" w:type="auto"/>
            <w:vAlign w:val="center"/>
          </w:tcPr>
          <w:p w14:paraId="5FB77C25" w14:textId="77777777" w:rsidR="00FB2EF8" w:rsidRPr="00851712" w:rsidRDefault="00FB2EF8" w:rsidP="004C0B86"/>
        </w:tc>
        <w:tc>
          <w:tcPr>
            <w:tcW w:w="0" w:type="auto"/>
            <w:vAlign w:val="center"/>
          </w:tcPr>
          <w:p w14:paraId="1D228969" w14:textId="77777777" w:rsidR="00FB2EF8" w:rsidRPr="00851712" w:rsidRDefault="00FB2EF8" w:rsidP="004C0B86">
            <w:pPr>
              <w:jc w:val="center"/>
            </w:pPr>
          </w:p>
        </w:tc>
      </w:tr>
      <w:tr w:rsidR="006C1F95" w14:paraId="747031A0" w14:textId="77777777" w:rsidTr="0053005F">
        <w:trPr>
          <w:trHeight w:val="540"/>
        </w:trPr>
        <w:tc>
          <w:tcPr>
            <w:tcW w:w="0" w:type="auto"/>
            <w:vAlign w:val="center"/>
          </w:tcPr>
          <w:p w14:paraId="44CAD733" w14:textId="1CE79F49" w:rsidR="00851712" w:rsidRPr="00851712" w:rsidRDefault="00851712" w:rsidP="00553D45">
            <w:pPr>
              <w:pStyle w:val="ListParagraph"/>
              <w:numPr>
                <w:ilvl w:val="0"/>
                <w:numId w:val="1"/>
              </w:numPr>
              <w:rPr>
                <w:iCs/>
              </w:rPr>
            </w:pPr>
            <w:r>
              <w:rPr>
                <w:iCs/>
              </w:rPr>
              <w:t>Estructuras de Decisión</w:t>
            </w:r>
          </w:p>
        </w:tc>
        <w:tc>
          <w:tcPr>
            <w:tcW w:w="0" w:type="auto"/>
            <w:vAlign w:val="center"/>
          </w:tcPr>
          <w:p w14:paraId="34AE934C" w14:textId="77777777" w:rsidR="00FB2EF8" w:rsidRDefault="00BF4088" w:rsidP="004C0B86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2855A74C" w14:textId="27F73EA6" w:rsidR="00FB2EF8" w:rsidRPr="00851712" w:rsidRDefault="00FB2EF8" w:rsidP="004C0B86"/>
        </w:tc>
        <w:tc>
          <w:tcPr>
            <w:tcW w:w="0" w:type="auto"/>
            <w:vAlign w:val="center"/>
          </w:tcPr>
          <w:p w14:paraId="78FFDC88" w14:textId="532B410B" w:rsidR="00FB2EF8" w:rsidRDefault="00FB2EF8" w:rsidP="004C0B86"/>
        </w:tc>
        <w:tc>
          <w:tcPr>
            <w:tcW w:w="0" w:type="auto"/>
            <w:vAlign w:val="center"/>
          </w:tcPr>
          <w:p w14:paraId="0ABC4A04" w14:textId="3D6B1B90" w:rsidR="00FB2EF8" w:rsidRDefault="00FB2EF8" w:rsidP="004C0B86">
            <w:pPr>
              <w:jc w:val="center"/>
            </w:pPr>
          </w:p>
        </w:tc>
      </w:tr>
      <w:tr w:rsidR="006C1F95" w14:paraId="16BBB1CA" w14:textId="77777777" w:rsidTr="0053005F">
        <w:trPr>
          <w:trHeight w:val="540"/>
        </w:trPr>
        <w:tc>
          <w:tcPr>
            <w:tcW w:w="0" w:type="auto"/>
            <w:vAlign w:val="center"/>
          </w:tcPr>
          <w:p w14:paraId="30B2EB35" w14:textId="2CE8585D" w:rsidR="00553D45" w:rsidRDefault="00553D45" w:rsidP="00553D45">
            <w:pPr>
              <w:pStyle w:val="ListParagraph"/>
              <w:numPr>
                <w:ilvl w:val="0"/>
                <w:numId w:val="1"/>
              </w:numPr>
            </w:pPr>
            <w:r>
              <w:rPr>
                <w:iCs/>
              </w:rPr>
              <w:t>Estructuras de Repetición</w:t>
            </w:r>
          </w:p>
          <w:p w14:paraId="0F2CAD7B" w14:textId="74886C62" w:rsidR="00FB2EF8" w:rsidRDefault="00851712" w:rsidP="004C0B86">
            <w:pPr>
              <w:pStyle w:val="ListParagraph"/>
              <w:numPr>
                <w:ilvl w:val="0"/>
                <w:numId w:val="1"/>
              </w:numPr>
            </w:pPr>
            <w:r>
              <w:t>Manejo de Arreglos</w:t>
            </w:r>
          </w:p>
        </w:tc>
        <w:tc>
          <w:tcPr>
            <w:tcW w:w="0" w:type="auto"/>
            <w:vAlign w:val="center"/>
          </w:tcPr>
          <w:p w14:paraId="4007FFF4" w14:textId="77777777" w:rsidR="00FB2EF8" w:rsidRDefault="00BF4088" w:rsidP="004C0B86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0DF31D4B" w14:textId="77777777" w:rsidR="00FB2EF8" w:rsidRDefault="00FB2EF8" w:rsidP="004C0B86"/>
        </w:tc>
        <w:tc>
          <w:tcPr>
            <w:tcW w:w="0" w:type="auto"/>
            <w:vAlign w:val="center"/>
          </w:tcPr>
          <w:p w14:paraId="42B77E11" w14:textId="77777777" w:rsidR="00FB2EF8" w:rsidRDefault="00FB2EF8" w:rsidP="004C0B86"/>
        </w:tc>
        <w:tc>
          <w:tcPr>
            <w:tcW w:w="0" w:type="auto"/>
            <w:vAlign w:val="center"/>
          </w:tcPr>
          <w:p w14:paraId="146C3862" w14:textId="77777777" w:rsidR="00FB2EF8" w:rsidRDefault="00FB2EF8" w:rsidP="004C0B86">
            <w:pPr>
              <w:jc w:val="center"/>
            </w:pPr>
          </w:p>
        </w:tc>
      </w:tr>
      <w:tr w:rsidR="006C1F95" w14:paraId="6F8259EA" w14:textId="77777777" w:rsidTr="0053005F">
        <w:trPr>
          <w:trHeight w:val="540"/>
        </w:trPr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177A9C42" w14:textId="5E9DCA71" w:rsidR="006D64EB" w:rsidRDefault="00C003F9" w:rsidP="00C003F9">
            <w:pPr>
              <w:ind w:left="360" w:hanging="360"/>
            </w:pPr>
            <w:r>
              <w:t>4.</w:t>
            </w:r>
            <w:r w:rsidR="00344233">
              <w:tab/>
            </w:r>
            <w:r w:rsidR="006D64EB">
              <w:t>Manejo de Arreglos</w:t>
            </w:r>
            <w:r w:rsidR="001B0CFB">
              <w:t xml:space="preserve"> (cont.)</w:t>
            </w:r>
          </w:p>
          <w:p w14:paraId="39A04FF9" w14:textId="3680F360" w:rsidR="00851712" w:rsidRDefault="00851712" w:rsidP="006D64EB">
            <w:pPr>
              <w:pStyle w:val="ListParagraph"/>
              <w:numPr>
                <w:ilvl w:val="0"/>
                <w:numId w:val="1"/>
              </w:numPr>
            </w:pPr>
            <w:r>
              <w:t>Pase de parámetros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5628E922" w14:textId="77777777" w:rsidR="00FB2EF8" w:rsidRDefault="00BF4088" w:rsidP="004C0B86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A84A9D8" w14:textId="77777777" w:rsidR="00FB2EF8" w:rsidRDefault="00FB2EF8" w:rsidP="004C0B86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E74C445" w14:textId="77777777" w:rsidR="00FB2EF8" w:rsidRDefault="00FB2EF8" w:rsidP="004C0B86"/>
        </w:tc>
        <w:tc>
          <w:tcPr>
            <w:tcW w:w="0" w:type="auto"/>
            <w:vAlign w:val="center"/>
          </w:tcPr>
          <w:p w14:paraId="709A6E32" w14:textId="77777777" w:rsidR="00FB2EF8" w:rsidRDefault="00FB2EF8" w:rsidP="004C0B86">
            <w:pPr>
              <w:jc w:val="center"/>
            </w:pPr>
          </w:p>
        </w:tc>
      </w:tr>
      <w:tr w:rsidR="00175CA1" w14:paraId="4E0F7C4A" w14:textId="77777777" w:rsidTr="0053005F">
        <w:trPr>
          <w:trHeight w:val="540"/>
        </w:trPr>
        <w:tc>
          <w:tcPr>
            <w:tcW w:w="0" w:type="auto"/>
            <w:vAlign w:val="center"/>
          </w:tcPr>
          <w:p w14:paraId="76C0599F" w14:textId="4825E4EC" w:rsidR="00175CA1" w:rsidRDefault="00175CA1" w:rsidP="00175CA1">
            <w:r>
              <w:t>[Resolución de ejercicios]</w:t>
            </w:r>
          </w:p>
        </w:tc>
        <w:tc>
          <w:tcPr>
            <w:tcW w:w="0" w:type="auto"/>
            <w:vAlign w:val="center"/>
          </w:tcPr>
          <w:p w14:paraId="4C3B0D17" w14:textId="77777777" w:rsidR="00175CA1" w:rsidRDefault="00175CA1" w:rsidP="00175CA1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10720D97" w14:textId="23A3B90E" w:rsidR="00175CA1" w:rsidRDefault="00175CA1" w:rsidP="00175CA1">
            <w:r>
              <w:t>Quiz 1 de programación (Temas 1-5)</w:t>
            </w:r>
          </w:p>
        </w:tc>
        <w:tc>
          <w:tcPr>
            <w:tcW w:w="0" w:type="auto"/>
            <w:vAlign w:val="center"/>
          </w:tcPr>
          <w:p w14:paraId="0280125B" w14:textId="2365B9CA" w:rsidR="00175CA1" w:rsidRDefault="00175CA1" w:rsidP="00175CA1">
            <w:r>
              <w:t xml:space="preserve">Mie </w:t>
            </w:r>
            <w:r w:rsidR="00AC6DFE">
              <w:t>1</w:t>
            </w:r>
            <w:r w:rsidR="009C1285">
              <w:t>3</w:t>
            </w:r>
            <w:r w:rsidR="00AC6DFE">
              <w:t xml:space="preserve"> may</w:t>
            </w:r>
            <w:r w:rsidR="005A3BC1">
              <w:t>o</w:t>
            </w:r>
          </w:p>
        </w:tc>
        <w:tc>
          <w:tcPr>
            <w:tcW w:w="0" w:type="auto"/>
            <w:vAlign w:val="center"/>
          </w:tcPr>
          <w:p w14:paraId="064CDEE4" w14:textId="438FFA17" w:rsidR="00175CA1" w:rsidRDefault="00175CA1" w:rsidP="00175CA1">
            <w:pPr>
              <w:jc w:val="center"/>
            </w:pPr>
            <w:r>
              <w:t>10</w:t>
            </w:r>
          </w:p>
        </w:tc>
      </w:tr>
      <w:tr w:rsidR="006C1F95" w14:paraId="60CC065B" w14:textId="77777777" w:rsidTr="0053005F">
        <w:trPr>
          <w:trHeight w:val="540"/>
        </w:trPr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31FFAD7" w14:textId="514186C4" w:rsidR="00FB2EF8" w:rsidRDefault="00AE6114" w:rsidP="004C0B86">
            <w:pPr>
              <w:pStyle w:val="ListParagraph"/>
              <w:numPr>
                <w:ilvl w:val="0"/>
                <w:numId w:val="1"/>
              </w:numPr>
            </w:pPr>
            <w:r>
              <w:t xml:space="preserve">Clases, objetos y mensajes 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CE6DE1A" w14:textId="77777777" w:rsidR="00FB2EF8" w:rsidRDefault="00BF4088" w:rsidP="004C0B86">
            <w:pPr>
              <w:jc w:val="center"/>
            </w:pPr>
            <w:r>
              <w:t>6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FE356AB" w14:textId="005BC642" w:rsidR="00FB2EF8" w:rsidRDefault="00851712" w:rsidP="004C0B86">
            <w:r>
              <w:t>Examen Parcial 1</w:t>
            </w:r>
            <w:r>
              <w:br/>
              <w:t>(</w:t>
            </w:r>
            <w:r w:rsidR="008132D4">
              <w:t>T</w:t>
            </w:r>
            <w:r>
              <w:t>emas 1-5)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F80EC69" w14:textId="501F510F" w:rsidR="00FB2EF8" w:rsidRDefault="00851712" w:rsidP="004C0B86">
            <w:r>
              <w:t>Lun</w:t>
            </w:r>
            <w:r w:rsidR="006C1F95">
              <w:t xml:space="preserve"> </w:t>
            </w:r>
            <w:r w:rsidR="00937FF9">
              <w:t>1</w:t>
            </w:r>
            <w:r w:rsidR="009C1285">
              <w:t>8</w:t>
            </w:r>
            <w:r w:rsidR="00C36034">
              <w:t xml:space="preserve"> </w:t>
            </w:r>
            <w:r w:rsidR="00937FF9">
              <w:t>may</w:t>
            </w:r>
            <w:r w:rsidR="005A3BC1">
              <w:t>o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1FFA4F97" w14:textId="0BF2D35D" w:rsidR="00FB2EF8" w:rsidRDefault="00851712" w:rsidP="004C0B86">
            <w:pPr>
              <w:jc w:val="center"/>
            </w:pPr>
            <w:r>
              <w:t>20</w:t>
            </w:r>
          </w:p>
        </w:tc>
      </w:tr>
      <w:tr w:rsidR="006C1F95" w14:paraId="1F195761" w14:textId="77777777" w:rsidTr="0053005F">
        <w:trPr>
          <w:trHeight w:val="540"/>
        </w:trPr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E1CBB3C" w14:textId="10AF02F3" w:rsidR="009341AC" w:rsidRDefault="0003769B" w:rsidP="00551A04">
            <w:pPr>
              <w:pStyle w:val="ListParagraph"/>
              <w:numPr>
                <w:ilvl w:val="0"/>
                <w:numId w:val="1"/>
              </w:numPr>
            </w:pPr>
            <w:r>
              <w:t>Concepto de encapsulamiento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F47AF08" w14:textId="77777777" w:rsidR="00BF4088" w:rsidRDefault="00BF4088" w:rsidP="004C0B86">
            <w:pPr>
              <w:jc w:val="center"/>
            </w:pPr>
            <w:r>
              <w:t>7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C12B59F" w14:textId="77777777" w:rsidR="00BF4088" w:rsidRDefault="00BF4088" w:rsidP="004C0B86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4CE8E5E" w14:textId="77777777" w:rsidR="00BF4088" w:rsidRDefault="00BF4088" w:rsidP="004C0B86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338A4DC" w14:textId="77777777" w:rsidR="00BF4088" w:rsidRDefault="00BF4088" w:rsidP="004C0B86">
            <w:pPr>
              <w:jc w:val="center"/>
            </w:pPr>
          </w:p>
        </w:tc>
      </w:tr>
      <w:tr w:rsidR="006C1F95" w14:paraId="4ABB4AA2" w14:textId="77777777" w:rsidTr="0053005F">
        <w:trPr>
          <w:trHeight w:val="540"/>
        </w:trPr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5B0F44AA" w14:textId="77777777" w:rsidR="00851712" w:rsidRDefault="0003769B" w:rsidP="002E5336">
            <w:pPr>
              <w:pStyle w:val="ListParagraph"/>
              <w:numPr>
                <w:ilvl w:val="0"/>
                <w:numId w:val="1"/>
              </w:numPr>
            </w:pPr>
            <w:r>
              <w:t>Entrada de datos</w:t>
            </w:r>
          </w:p>
          <w:p w14:paraId="2A39D458" w14:textId="38E2250A" w:rsidR="000C2ED7" w:rsidRDefault="000C2ED7" w:rsidP="002E5336">
            <w:pPr>
              <w:pStyle w:val="ListParagraph"/>
              <w:numPr>
                <w:ilvl w:val="0"/>
                <w:numId w:val="1"/>
              </w:numPr>
            </w:pPr>
            <w:r>
              <w:t>Recursividad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793FEFA" w14:textId="77777777" w:rsidR="00BF4088" w:rsidRDefault="00BF4088" w:rsidP="004C0B86">
            <w:pPr>
              <w:jc w:val="center"/>
            </w:pPr>
            <w:r>
              <w:t>8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53A9697A" w14:textId="272D4372" w:rsidR="00BF4088" w:rsidRDefault="007266D2" w:rsidP="004C0B86">
            <w:r>
              <w:t>Plan de Proyecto</w:t>
            </w:r>
            <w:r w:rsidR="000C2ED7">
              <w:br/>
              <w:t>(Temas 6-7</w:t>
            </w:r>
            <w:r w:rsidR="00AE169C">
              <w:t xml:space="preserve">; </w:t>
            </w:r>
            <w:r w:rsidR="00AE169C" w:rsidRPr="00E35E65">
              <w:rPr>
                <w:b/>
                <w:bCs/>
              </w:rPr>
              <w:t>RA</w:t>
            </w:r>
            <w:r w:rsidR="00E35E65">
              <w:rPr>
                <w:b/>
                <w:bCs/>
              </w:rPr>
              <w:t xml:space="preserve"> </w:t>
            </w:r>
            <w:r w:rsidR="00E35E65" w:rsidRPr="00E35E65">
              <w:rPr>
                <w:b/>
                <w:bCs/>
              </w:rPr>
              <w:t>6</w:t>
            </w:r>
            <w:r w:rsidR="000C2ED7">
              <w:t>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540510D" w14:textId="7C8B9176" w:rsidR="00BF4088" w:rsidRDefault="00CF2DDC" w:rsidP="004C0B86">
            <w:r>
              <w:t>Mie 3 junio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F72307F" w14:textId="2FF9DEBE" w:rsidR="00BF4088" w:rsidRDefault="007266D2" w:rsidP="004C0B86">
            <w:pPr>
              <w:jc w:val="center"/>
            </w:pPr>
            <w:r>
              <w:t>5</w:t>
            </w:r>
          </w:p>
        </w:tc>
      </w:tr>
      <w:tr w:rsidR="006C1F95" w14:paraId="5BA99A85" w14:textId="77777777" w:rsidTr="0053005F">
        <w:trPr>
          <w:trHeight w:val="540"/>
        </w:trPr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E2B022B" w14:textId="382A48A5" w:rsidR="00BF4088" w:rsidRDefault="000C2ED7" w:rsidP="000C2ED7">
            <w:r>
              <w:t>[Resolución de ejercicios]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2FEF2E1" w14:textId="77777777" w:rsidR="00BF4088" w:rsidRDefault="00BF4088" w:rsidP="004C0B86">
            <w:pPr>
              <w:jc w:val="center"/>
            </w:pPr>
            <w:r>
              <w:t>9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9B8719D" w14:textId="5F9375DD" w:rsidR="00BF4088" w:rsidRDefault="006C1F95" w:rsidP="004C0B86">
            <w:r>
              <w:t>Quiz 2 de programación (Temas 6-9)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3EB5FA4" w14:textId="6C083F9A" w:rsidR="00145F03" w:rsidRDefault="00822C29" w:rsidP="006F4340">
            <w:r>
              <w:t>Mie</w:t>
            </w:r>
            <w:r w:rsidR="00285286">
              <w:t xml:space="preserve"> </w:t>
            </w:r>
            <w:r w:rsidR="00DB5BC2">
              <w:t>10</w:t>
            </w:r>
            <w:r w:rsidR="00285286">
              <w:t xml:space="preserve"> </w:t>
            </w:r>
            <w:r w:rsidR="00DB5BC2">
              <w:t>junio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17C0D49F" w14:textId="5C121C86" w:rsidR="00BF4088" w:rsidRDefault="006C1F95" w:rsidP="004C0B86">
            <w:pPr>
              <w:jc w:val="center"/>
            </w:pPr>
            <w:r>
              <w:t>10</w:t>
            </w:r>
          </w:p>
        </w:tc>
      </w:tr>
      <w:tr w:rsidR="006C1F95" w14:paraId="67BD50B6" w14:textId="77777777" w:rsidTr="0053005F">
        <w:trPr>
          <w:trHeight w:val="540"/>
        </w:trPr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1499DA74" w14:textId="632A5FBD" w:rsidR="00AD6BB9" w:rsidRPr="00262336" w:rsidRDefault="0003769B" w:rsidP="00344233">
            <w:pPr>
              <w:pStyle w:val="ListParagraph"/>
              <w:numPr>
                <w:ilvl w:val="0"/>
                <w:numId w:val="1"/>
              </w:numPr>
            </w:pPr>
            <w:r>
              <w:t>Métodos de ordenamiento y búsqueda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D5E4A76" w14:textId="77777777" w:rsidR="00BF4088" w:rsidRDefault="00BF4088" w:rsidP="004C0B86">
            <w:pPr>
              <w:jc w:val="center"/>
            </w:pPr>
            <w:r>
              <w:t>10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555B8528" w14:textId="77777777" w:rsidR="00BF4088" w:rsidRDefault="00BF4088" w:rsidP="004C0B86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31025C6" w14:textId="77777777" w:rsidR="00BF4088" w:rsidRDefault="00BF4088" w:rsidP="004C0B86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D85F965" w14:textId="77777777" w:rsidR="00BF4088" w:rsidRDefault="00BF4088" w:rsidP="004C0B86">
            <w:pPr>
              <w:jc w:val="center"/>
            </w:pPr>
          </w:p>
        </w:tc>
      </w:tr>
      <w:tr w:rsidR="006C1F95" w14:paraId="7FB8DADF" w14:textId="77777777" w:rsidTr="0053005F">
        <w:trPr>
          <w:trHeight w:val="540"/>
        </w:trPr>
        <w:tc>
          <w:tcPr>
            <w:tcW w:w="0" w:type="auto"/>
            <w:vAlign w:val="center"/>
          </w:tcPr>
          <w:p w14:paraId="64CE38B9" w14:textId="2B09C70D" w:rsidR="006C1F95" w:rsidRDefault="00BF5C3C" w:rsidP="006C1F95">
            <w:r>
              <w:t>[</w:t>
            </w:r>
            <w:r w:rsidR="0045706B">
              <w:t>Batalla de Carabobo, no hay clase</w:t>
            </w:r>
            <w:r>
              <w:t>]</w:t>
            </w:r>
          </w:p>
        </w:tc>
        <w:tc>
          <w:tcPr>
            <w:tcW w:w="0" w:type="auto"/>
            <w:vAlign w:val="center"/>
          </w:tcPr>
          <w:p w14:paraId="5662EC8B" w14:textId="77777777" w:rsidR="006C1F95" w:rsidRDefault="006C1F95" w:rsidP="004C0B86">
            <w:pPr>
              <w:jc w:val="center"/>
            </w:pPr>
            <w:r>
              <w:t>11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C197A72" w14:textId="40AAD3FC" w:rsidR="006C1F95" w:rsidRDefault="006C1F95" w:rsidP="004C0B86">
            <w:r>
              <w:t>Proyecto</w:t>
            </w:r>
            <w:r w:rsidR="008132D4">
              <w:br/>
            </w:r>
            <w:r w:rsidR="000A4130">
              <w:t>(</w:t>
            </w:r>
            <w:r w:rsidR="008132D4">
              <w:t xml:space="preserve">Temas </w:t>
            </w:r>
            <w:r w:rsidR="000A4130">
              <w:t>1-</w:t>
            </w:r>
            <w:r w:rsidR="008132D4">
              <w:t>1</w:t>
            </w:r>
            <w:r w:rsidR="00853FED">
              <w:t>0</w:t>
            </w:r>
            <w:r w:rsidR="00140B71">
              <w:t xml:space="preserve">; </w:t>
            </w:r>
            <w:r w:rsidR="00140B71" w:rsidRPr="00E35E65">
              <w:rPr>
                <w:b/>
                <w:bCs/>
              </w:rPr>
              <w:t>RA</w:t>
            </w:r>
            <w:r w:rsidR="00140B71">
              <w:rPr>
                <w:b/>
                <w:bCs/>
              </w:rPr>
              <w:t xml:space="preserve"> </w:t>
            </w:r>
            <w:r w:rsidR="00140B71" w:rsidRPr="00E35E65">
              <w:rPr>
                <w:b/>
                <w:bCs/>
              </w:rPr>
              <w:t>5</w:t>
            </w:r>
            <w:r w:rsidR="000A4130">
              <w:t>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87B3B1B" w14:textId="65C9B266" w:rsidR="006C1F95" w:rsidRDefault="006C1F95" w:rsidP="004C0B86">
            <w:r>
              <w:t xml:space="preserve">Lun </w:t>
            </w:r>
            <w:r w:rsidR="005A3BC1">
              <w:t>22</w:t>
            </w:r>
            <w:r>
              <w:t xml:space="preserve"> </w:t>
            </w:r>
            <w:r w:rsidR="005A3BC1">
              <w:t>junio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5A9776E3" w14:textId="6B37AA96" w:rsidR="006C1F95" w:rsidRDefault="007266D2" w:rsidP="004C0B86">
            <w:pPr>
              <w:jc w:val="center"/>
            </w:pPr>
            <w:r>
              <w:t>15</w:t>
            </w:r>
          </w:p>
        </w:tc>
      </w:tr>
      <w:tr w:rsidR="00BF5C3C" w14:paraId="740309D2" w14:textId="77777777" w:rsidTr="0053005F">
        <w:trPr>
          <w:trHeight w:val="540"/>
        </w:trPr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1B1993D" w14:textId="4F278A4A" w:rsidR="00BF5C3C" w:rsidRDefault="00BF5C3C" w:rsidP="00BF5C3C">
            <w:r>
              <w:t>[Exámenes de Recuperación y revisión de notas]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550BFA8" w14:textId="77777777" w:rsidR="00BF5C3C" w:rsidRDefault="00BF5C3C" w:rsidP="00BF5C3C">
            <w:pPr>
              <w:jc w:val="center"/>
            </w:pPr>
            <w:r>
              <w:t>12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5D56BAB" w14:textId="0C402ED2" w:rsidR="00BF5C3C" w:rsidRDefault="00BF5C3C" w:rsidP="00BF5C3C">
            <w:r>
              <w:t>Examen Parcial 2 (Temas 6-10)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7905E95" w14:textId="5BEF7139" w:rsidR="00BF5C3C" w:rsidRDefault="005A3BC1" w:rsidP="00BF5C3C">
            <w:r>
              <w:t>Lun 29 junio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8893D56" w14:textId="5C309EA1" w:rsidR="00BF5C3C" w:rsidRDefault="00BF5C3C" w:rsidP="00BF5C3C">
            <w:pPr>
              <w:jc w:val="center"/>
            </w:pPr>
            <w:r>
              <w:t>20</w:t>
            </w:r>
          </w:p>
        </w:tc>
      </w:tr>
      <w:tr w:rsidR="00BF5C3C" w14:paraId="7C407157" w14:textId="77777777" w:rsidTr="00777F96"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9CA79D" w14:textId="77777777" w:rsidR="00BF5C3C" w:rsidRDefault="00BF5C3C" w:rsidP="00BF5C3C"/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BD70249" w14:textId="77777777" w:rsidR="00BF5C3C" w:rsidRDefault="00BF5C3C" w:rsidP="00BF5C3C"/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27F729A" w14:textId="77777777" w:rsidR="00BF5C3C" w:rsidRDefault="00BF5C3C" w:rsidP="00BF5C3C"/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0E5C4DBF" w14:textId="77777777" w:rsidR="00BF5C3C" w:rsidRDefault="00BF5C3C" w:rsidP="00BF5C3C"/>
        </w:tc>
        <w:tc>
          <w:tcPr>
            <w:tcW w:w="0" w:type="auto"/>
            <w:tcBorders>
              <w:left w:val="single" w:sz="4" w:space="0" w:color="000000"/>
            </w:tcBorders>
          </w:tcPr>
          <w:p w14:paraId="061F5D06" w14:textId="7BF04346" w:rsidR="00BF5C3C" w:rsidRDefault="00BF5C3C" w:rsidP="00BF5C3C">
            <w:pPr>
              <w:jc w:val="center"/>
            </w:pPr>
            <w:r>
              <w:t>80</w:t>
            </w:r>
          </w:p>
        </w:tc>
      </w:tr>
    </w:tbl>
    <w:p w14:paraId="4F48FF5B" w14:textId="77777777" w:rsidR="00FB2EF8" w:rsidRDefault="00FB2EF8"/>
    <w:p w14:paraId="06A5F4AA" w14:textId="75AE55C6" w:rsidR="006C1F95" w:rsidRDefault="006C1F95">
      <w:r>
        <w:t xml:space="preserve">El 20% restante se medirá por medio de quizzes </w:t>
      </w:r>
      <w:r w:rsidR="00262336">
        <w:t xml:space="preserve">y dinámicas </w:t>
      </w:r>
      <w:r>
        <w:t>de evaluación continua todas las clases</w:t>
      </w:r>
    </w:p>
    <w:sectPr w:rsidR="006C1F95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8038B" w14:textId="77777777" w:rsidR="00DD7593" w:rsidRDefault="00DD7593">
      <w:pPr>
        <w:spacing w:after="0" w:line="240" w:lineRule="auto"/>
      </w:pPr>
      <w:r>
        <w:separator/>
      </w:r>
    </w:p>
  </w:endnote>
  <w:endnote w:type="continuationSeparator" w:id="0">
    <w:p w14:paraId="2D52BD02" w14:textId="77777777" w:rsidR="00DD7593" w:rsidRDefault="00DD75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4CAB3" w14:textId="77777777" w:rsidR="00DD7593" w:rsidRDefault="00DD7593">
      <w:pPr>
        <w:spacing w:after="0" w:line="240" w:lineRule="auto"/>
      </w:pPr>
      <w:r>
        <w:separator/>
      </w:r>
    </w:p>
  </w:footnote>
  <w:footnote w:type="continuationSeparator" w:id="0">
    <w:p w14:paraId="4023FAA9" w14:textId="77777777" w:rsidR="00DD7593" w:rsidRDefault="00DD75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BE8C5" w14:textId="77777777" w:rsidR="00FB2EF8" w:rsidRDefault="00777F96">
    <w:r>
      <w:rPr>
        <w:noProof/>
      </w:rPr>
      <w:drawing>
        <wp:inline distT="114300" distB="114300" distL="114300" distR="114300" wp14:anchorId="1C4278CE" wp14:editId="3D2126A4">
          <wp:extent cx="1858328" cy="75721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58328" cy="757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E7424"/>
    <w:multiLevelType w:val="hybridMultilevel"/>
    <w:tmpl w:val="B0ECBA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C3036B"/>
    <w:multiLevelType w:val="hybridMultilevel"/>
    <w:tmpl w:val="977CE192"/>
    <w:lvl w:ilvl="0" w:tplc="1CA2D82E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3856726">
    <w:abstractNumId w:val="0"/>
  </w:num>
  <w:num w:numId="2" w16cid:durableId="137769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712"/>
    <w:rsid w:val="00025F73"/>
    <w:rsid w:val="000329B9"/>
    <w:rsid w:val="0003769B"/>
    <w:rsid w:val="000A4130"/>
    <w:rsid w:val="000A6062"/>
    <w:rsid w:val="000C2ED7"/>
    <w:rsid w:val="00103955"/>
    <w:rsid w:val="00115200"/>
    <w:rsid w:val="00140B71"/>
    <w:rsid w:val="00145F03"/>
    <w:rsid w:val="00155FA3"/>
    <w:rsid w:val="00175CA1"/>
    <w:rsid w:val="0018025D"/>
    <w:rsid w:val="001B0CFB"/>
    <w:rsid w:val="00237D06"/>
    <w:rsid w:val="00262336"/>
    <w:rsid w:val="00280B9A"/>
    <w:rsid w:val="00285286"/>
    <w:rsid w:val="002A3849"/>
    <w:rsid w:val="002E5336"/>
    <w:rsid w:val="00344233"/>
    <w:rsid w:val="00363606"/>
    <w:rsid w:val="003977A9"/>
    <w:rsid w:val="003A33F2"/>
    <w:rsid w:val="00406B1B"/>
    <w:rsid w:val="0045706B"/>
    <w:rsid w:val="004A5B1A"/>
    <w:rsid w:val="004C0B86"/>
    <w:rsid w:val="004E0422"/>
    <w:rsid w:val="004F4957"/>
    <w:rsid w:val="0052061E"/>
    <w:rsid w:val="00520E49"/>
    <w:rsid w:val="0053005F"/>
    <w:rsid w:val="00551A04"/>
    <w:rsid w:val="00553D45"/>
    <w:rsid w:val="005678D1"/>
    <w:rsid w:val="00595B7B"/>
    <w:rsid w:val="005A3BC1"/>
    <w:rsid w:val="005B2ECF"/>
    <w:rsid w:val="005D239D"/>
    <w:rsid w:val="005F442A"/>
    <w:rsid w:val="006C1F95"/>
    <w:rsid w:val="006D64EB"/>
    <w:rsid w:val="006F4340"/>
    <w:rsid w:val="00703A79"/>
    <w:rsid w:val="007266D2"/>
    <w:rsid w:val="007271D0"/>
    <w:rsid w:val="00734AC1"/>
    <w:rsid w:val="00777F96"/>
    <w:rsid w:val="007B79B9"/>
    <w:rsid w:val="008132D4"/>
    <w:rsid w:val="00822C29"/>
    <w:rsid w:val="00851712"/>
    <w:rsid w:val="008535DF"/>
    <w:rsid w:val="00853FED"/>
    <w:rsid w:val="008C3082"/>
    <w:rsid w:val="008E5D3F"/>
    <w:rsid w:val="009250F7"/>
    <w:rsid w:val="009341AC"/>
    <w:rsid w:val="00937FF9"/>
    <w:rsid w:val="00950FC7"/>
    <w:rsid w:val="009C1285"/>
    <w:rsid w:val="009D0E98"/>
    <w:rsid w:val="00A30350"/>
    <w:rsid w:val="00AC6DFE"/>
    <w:rsid w:val="00AD15DC"/>
    <w:rsid w:val="00AD6BB9"/>
    <w:rsid w:val="00AE169C"/>
    <w:rsid w:val="00AE6114"/>
    <w:rsid w:val="00AF666C"/>
    <w:rsid w:val="00B30E40"/>
    <w:rsid w:val="00BE7423"/>
    <w:rsid w:val="00BF4088"/>
    <w:rsid w:val="00BF5C3C"/>
    <w:rsid w:val="00C003F9"/>
    <w:rsid w:val="00C24700"/>
    <w:rsid w:val="00C33000"/>
    <w:rsid w:val="00C36034"/>
    <w:rsid w:val="00C51E11"/>
    <w:rsid w:val="00CF2DDC"/>
    <w:rsid w:val="00CF3963"/>
    <w:rsid w:val="00D0788D"/>
    <w:rsid w:val="00D84458"/>
    <w:rsid w:val="00DB5BC2"/>
    <w:rsid w:val="00DD7593"/>
    <w:rsid w:val="00E35E65"/>
    <w:rsid w:val="00E45681"/>
    <w:rsid w:val="00ED5C58"/>
    <w:rsid w:val="00F421AC"/>
    <w:rsid w:val="00F55FEB"/>
    <w:rsid w:val="00F90D2B"/>
    <w:rsid w:val="00FA354C"/>
    <w:rsid w:val="00FB2EF8"/>
    <w:rsid w:val="00FF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1910B"/>
  <w15:docId w15:val="{8E25AF63-F672-4066-A50F-A1D81CB3B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3F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D86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BF40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ofesores\OneDrive\Documents\Universidad%20Metropolitana\Teaching\Formato%20de%20programaci&#243;n%20trimestral%20de%20componente%20educativo%20PC-2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cHOkRVNb/rgK6IH31lcPtm5VLg==">CgMxLjA4AHIhMXc3Y0c5d1Y2TFVERk9fa3RtcVFITk5tNlRDX3JSNjJR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 de programación trimestral de componente educativo PC-2.dotx</Template>
  <TotalTime>1355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Profesores</dc:creator>
  <cp:lastModifiedBy>Fernando Torre</cp:lastModifiedBy>
  <cp:revision>66</cp:revision>
  <cp:lastPrinted>2026-04-17T20:52:00Z</cp:lastPrinted>
  <dcterms:created xsi:type="dcterms:W3CDTF">2025-09-02T15:38:00Z</dcterms:created>
  <dcterms:modified xsi:type="dcterms:W3CDTF">2026-05-27T08:43:00Z</dcterms:modified>
</cp:coreProperties>
</file>