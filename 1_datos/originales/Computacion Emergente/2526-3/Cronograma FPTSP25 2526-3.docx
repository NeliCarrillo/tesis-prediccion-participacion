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726F2" w14:textId="0CB49E9D" w:rsidR="00FB2EF8" w:rsidRDefault="00777F96">
      <w:pPr>
        <w:rPr>
          <w:b/>
        </w:rPr>
      </w:pPr>
      <w:r>
        <w:rPr>
          <w:b/>
        </w:rPr>
        <w:t xml:space="preserve">Asignatura: </w:t>
      </w:r>
      <w:r w:rsidR="00D71B10">
        <w:rPr>
          <w:bCs/>
        </w:rPr>
        <w:t>Computación Emergente</w:t>
      </w:r>
    </w:p>
    <w:p w14:paraId="3EFDD919" w14:textId="6E76565A" w:rsidR="00FB2EF8" w:rsidRDefault="00777F96">
      <w:r>
        <w:rPr>
          <w:b/>
        </w:rPr>
        <w:t>Código:</w:t>
      </w:r>
      <w:r w:rsidR="00BF4088">
        <w:rPr>
          <w:b/>
        </w:rPr>
        <w:tab/>
      </w:r>
      <w:r w:rsidR="00D71B10" w:rsidRPr="00D71B10">
        <w:rPr>
          <w:bCs/>
        </w:rPr>
        <w:t>FPTSP25</w:t>
      </w:r>
      <w:r w:rsidR="00BF4088">
        <w:rPr>
          <w:b/>
        </w:rPr>
        <w:tab/>
      </w:r>
      <w:r>
        <w:tab/>
      </w:r>
      <w:r>
        <w:tab/>
      </w:r>
      <w:r>
        <w:tab/>
      </w:r>
      <w:r>
        <w:tab/>
      </w:r>
      <w:r>
        <w:rPr>
          <w:b/>
        </w:rPr>
        <w:t>Trimestre:</w:t>
      </w:r>
      <w:r w:rsidR="00BF4088" w:rsidRPr="00BF4088">
        <w:rPr>
          <w:bCs/>
        </w:rPr>
        <w:t xml:space="preserve"> </w:t>
      </w:r>
      <w:r w:rsidR="00D71B10">
        <w:rPr>
          <w:bCs/>
        </w:rPr>
        <w:t>2526-</w:t>
      </w:r>
      <w:r w:rsidR="003744A7">
        <w:rPr>
          <w:bCs/>
        </w:rPr>
        <w:t>3</w:t>
      </w:r>
    </w:p>
    <w:p w14:paraId="2B7E5CFD" w14:textId="75CD83BA" w:rsidR="00FB2EF8" w:rsidRDefault="00777F96">
      <w:pPr>
        <w:rPr>
          <w:b/>
        </w:rPr>
      </w:pPr>
      <w:r>
        <w:rPr>
          <w:b/>
        </w:rPr>
        <w:t>Profesor</w:t>
      </w:r>
      <w:r w:rsidR="00D71B10">
        <w:rPr>
          <w:b/>
        </w:rPr>
        <w:t>es</w:t>
      </w:r>
      <w:r>
        <w:rPr>
          <w:b/>
        </w:rPr>
        <w:t>:</w:t>
      </w:r>
      <w:r w:rsidR="00BF4088" w:rsidRPr="00BF4088">
        <w:rPr>
          <w:bCs/>
        </w:rPr>
        <w:t xml:space="preserve"> Fernando Torre Mora</w:t>
      </w:r>
    </w:p>
    <w:p w14:paraId="29C225A3" w14:textId="77777777" w:rsidR="00FB2EF8" w:rsidRDefault="00FB2EF8">
      <w:pPr>
        <w:rPr>
          <w:b/>
        </w:rPr>
      </w:pPr>
    </w:p>
    <w:p w14:paraId="1AF4A1A6" w14:textId="77777777" w:rsidR="00E8765E" w:rsidRDefault="00E8765E">
      <w:pPr>
        <w:rPr>
          <w:b/>
        </w:rPr>
      </w:pPr>
    </w:p>
    <w:tbl>
      <w:tblPr>
        <w:tblStyle w:val="a"/>
        <w:tblW w:w="0" w:type="auto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271"/>
        <w:gridCol w:w="1012"/>
        <w:gridCol w:w="2412"/>
        <w:gridCol w:w="949"/>
        <w:gridCol w:w="1292"/>
      </w:tblGrid>
      <w:tr w:rsidR="000C62CD" w14:paraId="6D645D24" w14:textId="77777777" w:rsidTr="00076E7D">
        <w:trPr>
          <w:tblHeader/>
        </w:trPr>
        <w:tc>
          <w:tcPr>
            <w:tcW w:w="0" w:type="auto"/>
            <w:vAlign w:val="bottom"/>
          </w:tcPr>
          <w:p w14:paraId="182A9BE2" w14:textId="77777777" w:rsidR="00FB2EF8" w:rsidRDefault="00777F96" w:rsidP="00076E7D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Tema</w:t>
            </w:r>
          </w:p>
        </w:tc>
        <w:tc>
          <w:tcPr>
            <w:tcW w:w="0" w:type="auto"/>
            <w:vAlign w:val="bottom"/>
          </w:tcPr>
          <w:p w14:paraId="35AAF363" w14:textId="77777777" w:rsidR="00FB2EF8" w:rsidRPr="00777F96" w:rsidRDefault="00777F96" w:rsidP="00076E7D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Semana</w:t>
            </w:r>
          </w:p>
        </w:tc>
        <w:tc>
          <w:tcPr>
            <w:tcW w:w="0" w:type="auto"/>
            <w:vAlign w:val="bottom"/>
          </w:tcPr>
          <w:p w14:paraId="7A47DEF9" w14:textId="77777777" w:rsidR="00FB2EF8" w:rsidRDefault="00777F96" w:rsidP="00076E7D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Actividad Evaluada</w:t>
            </w:r>
          </w:p>
        </w:tc>
        <w:tc>
          <w:tcPr>
            <w:tcW w:w="0" w:type="auto"/>
            <w:vAlign w:val="bottom"/>
          </w:tcPr>
          <w:p w14:paraId="3241F7A2" w14:textId="77777777" w:rsidR="00FB2EF8" w:rsidRDefault="00777F96" w:rsidP="00076E7D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Fecha</w:t>
            </w:r>
          </w:p>
        </w:tc>
        <w:tc>
          <w:tcPr>
            <w:tcW w:w="0" w:type="auto"/>
            <w:vAlign w:val="bottom"/>
          </w:tcPr>
          <w:p w14:paraId="27C5E163" w14:textId="77777777" w:rsidR="00FB2EF8" w:rsidRPr="00777F96" w:rsidRDefault="00777F96" w:rsidP="00076E7D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Porcentaje</w:t>
            </w:r>
          </w:p>
        </w:tc>
      </w:tr>
      <w:tr w:rsidR="003744A7" w14:paraId="2CBEFF74" w14:textId="77777777" w:rsidTr="004C0B86">
        <w:tc>
          <w:tcPr>
            <w:tcW w:w="0" w:type="auto"/>
            <w:vAlign w:val="center"/>
          </w:tcPr>
          <w:p w14:paraId="3E56278A" w14:textId="337E8307" w:rsidR="003744A7" w:rsidRPr="00D71B10" w:rsidRDefault="003744A7" w:rsidP="00FB1346">
            <w:pPr>
              <w:pStyle w:val="ListParagraph"/>
              <w:numPr>
                <w:ilvl w:val="0"/>
                <w:numId w:val="1"/>
              </w:numPr>
              <w:rPr>
                <w:iCs/>
              </w:rPr>
            </w:pPr>
            <w:r w:rsidRPr="00D71B10">
              <w:rPr>
                <w:iCs/>
              </w:rPr>
              <w:t>Antecedentes y definición de una red neuronal artificial.</w:t>
            </w:r>
          </w:p>
        </w:tc>
        <w:tc>
          <w:tcPr>
            <w:tcW w:w="0" w:type="auto"/>
            <w:vMerge w:val="restart"/>
            <w:vAlign w:val="center"/>
          </w:tcPr>
          <w:p w14:paraId="0A379D8C" w14:textId="59E2DAE6" w:rsidR="003744A7" w:rsidRDefault="003744A7" w:rsidP="00637737">
            <w:pPr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14:paraId="12A3B11F" w14:textId="1015C9B2" w:rsidR="003744A7" w:rsidRDefault="003744A7" w:rsidP="00FB1346">
            <w:r>
              <w:t xml:space="preserve">Quiz lectura: Goodfellow </w:t>
            </w:r>
            <w:r w:rsidR="00CC7488">
              <w:t xml:space="preserve">sec. </w:t>
            </w:r>
            <w:r>
              <w:t>5.1</w:t>
            </w:r>
          </w:p>
        </w:tc>
        <w:tc>
          <w:tcPr>
            <w:tcW w:w="0" w:type="auto"/>
            <w:vAlign w:val="center"/>
          </w:tcPr>
          <w:p w14:paraId="2CCE9AA6" w14:textId="524E153D" w:rsidR="003744A7" w:rsidRDefault="003744A7" w:rsidP="00FB1346">
            <w:r>
              <w:t>Mar 14 abr</w:t>
            </w:r>
          </w:p>
        </w:tc>
        <w:tc>
          <w:tcPr>
            <w:tcW w:w="0" w:type="auto"/>
            <w:vAlign w:val="center"/>
          </w:tcPr>
          <w:p w14:paraId="0D0FA87A" w14:textId="13085081" w:rsidR="003744A7" w:rsidRDefault="003744A7" w:rsidP="00FB1346">
            <w:pPr>
              <w:jc w:val="center"/>
            </w:pPr>
            <w:r>
              <w:t>1%</w:t>
            </w:r>
          </w:p>
        </w:tc>
      </w:tr>
      <w:tr w:rsidR="003744A7" w14:paraId="6D3BD411" w14:textId="77777777" w:rsidTr="004C0B86">
        <w:tc>
          <w:tcPr>
            <w:tcW w:w="0" w:type="auto"/>
            <w:vAlign w:val="center"/>
          </w:tcPr>
          <w:p w14:paraId="2A36922C" w14:textId="7A8AB515" w:rsidR="003744A7" w:rsidRPr="00D71B10" w:rsidRDefault="003744A7" w:rsidP="00FB1346">
            <w:pPr>
              <w:pStyle w:val="ListParagraph"/>
              <w:numPr>
                <w:ilvl w:val="0"/>
                <w:numId w:val="1"/>
              </w:numPr>
              <w:rPr>
                <w:iCs/>
              </w:rPr>
            </w:pPr>
            <w:proofErr w:type="spellStart"/>
            <w:r w:rsidRPr="00D71B10">
              <w:rPr>
                <w:iCs/>
              </w:rPr>
              <w:t>Retropropagación</w:t>
            </w:r>
            <w:proofErr w:type="spellEnd"/>
            <w:r w:rsidRPr="00D71B10">
              <w:rPr>
                <w:iCs/>
              </w:rPr>
              <w:t xml:space="preserve"> (</w:t>
            </w:r>
            <w:proofErr w:type="spellStart"/>
            <w:r w:rsidRPr="00D71B10">
              <w:rPr>
                <w:iCs/>
              </w:rPr>
              <w:t>backpropagation</w:t>
            </w:r>
            <w:proofErr w:type="spellEnd"/>
            <w:r w:rsidRPr="00D71B10">
              <w:rPr>
                <w:iCs/>
              </w:rPr>
              <w:t>)</w:t>
            </w:r>
          </w:p>
        </w:tc>
        <w:tc>
          <w:tcPr>
            <w:tcW w:w="0" w:type="auto"/>
            <w:vMerge/>
            <w:vAlign w:val="center"/>
          </w:tcPr>
          <w:p w14:paraId="0A9267BF" w14:textId="14C11AF7" w:rsidR="003744A7" w:rsidRDefault="003744A7" w:rsidP="00637737">
            <w:pPr>
              <w:jc w:val="center"/>
            </w:pPr>
          </w:p>
        </w:tc>
        <w:tc>
          <w:tcPr>
            <w:tcW w:w="0" w:type="auto"/>
            <w:vAlign w:val="center"/>
          </w:tcPr>
          <w:p w14:paraId="2DA2C1FC" w14:textId="587691AB" w:rsidR="003744A7" w:rsidRDefault="003744A7" w:rsidP="00FB1346">
            <w:r>
              <w:t>Quiz lectura: Russell &amp; Norvig 18.6-18.7</w:t>
            </w:r>
          </w:p>
        </w:tc>
        <w:tc>
          <w:tcPr>
            <w:tcW w:w="0" w:type="auto"/>
            <w:vAlign w:val="center"/>
          </w:tcPr>
          <w:p w14:paraId="57F8B1D8" w14:textId="74F303C2" w:rsidR="003744A7" w:rsidRDefault="008C10F5" w:rsidP="00FB1346">
            <w:r>
              <w:t>Jue 16 abr</w:t>
            </w:r>
          </w:p>
        </w:tc>
        <w:tc>
          <w:tcPr>
            <w:tcW w:w="0" w:type="auto"/>
            <w:vAlign w:val="center"/>
          </w:tcPr>
          <w:p w14:paraId="7ACB8860" w14:textId="43F8DCF5" w:rsidR="003744A7" w:rsidRDefault="003744A7" w:rsidP="00FB1346">
            <w:pPr>
              <w:jc w:val="center"/>
            </w:pPr>
            <w:r>
              <w:t>1%</w:t>
            </w:r>
          </w:p>
        </w:tc>
      </w:tr>
      <w:tr w:rsidR="003744A7" w14:paraId="6FBEE090" w14:textId="77777777" w:rsidTr="00681E8C">
        <w:trPr>
          <w:trHeight w:val="270"/>
        </w:trPr>
        <w:tc>
          <w:tcPr>
            <w:tcW w:w="0" w:type="auto"/>
            <w:vMerge w:val="restart"/>
            <w:vAlign w:val="center"/>
          </w:tcPr>
          <w:p w14:paraId="75AF4376" w14:textId="7EB3E1AD" w:rsidR="003744A7" w:rsidRPr="00D71B10" w:rsidRDefault="003744A7" w:rsidP="00FB1346">
            <w:pPr>
              <w:pStyle w:val="ListParagraph"/>
              <w:numPr>
                <w:ilvl w:val="0"/>
                <w:numId w:val="1"/>
              </w:numPr>
              <w:rPr>
                <w:iCs/>
              </w:rPr>
            </w:pPr>
            <w:r>
              <w:rPr>
                <w:iCs/>
              </w:rPr>
              <w:t>Redes a Capas</w:t>
            </w:r>
          </w:p>
        </w:tc>
        <w:tc>
          <w:tcPr>
            <w:tcW w:w="0" w:type="auto"/>
            <w:vMerge w:val="restart"/>
            <w:vAlign w:val="center"/>
          </w:tcPr>
          <w:p w14:paraId="5FBBED7E" w14:textId="02E2C5BD" w:rsidR="003744A7" w:rsidRDefault="003744A7" w:rsidP="00637737">
            <w:pPr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14:paraId="4792DCB4" w14:textId="242967FB" w:rsidR="003744A7" w:rsidRPr="00CC7488" w:rsidRDefault="003744A7" w:rsidP="00FB1346">
            <w:pPr>
              <w:rPr>
                <w:lang w:val="fr-FR"/>
              </w:rPr>
            </w:pPr>
            <w:r w:rsidRPr="00CC7488">
              <w:rPr>
                <w:lang w:val="fr-FR"/>
              </w:rPr>
              <w:t xml:space="preserve">Quiz </w:t>
            </w:r>
            <w:proofErr w:type="spellStart"/>
            <w:proofErr w:type="gramStart"/>
            <w:r w:rsidRPr="00CC7488">
              <w:rPr>
                <w:lang w:val="fr-FR"/>
              </w:rPr>
              <w:t>lectura</w:t>
            </w:r>
            <w:proofErr w:type="spellEnd"/>
            <w:r w:rsidRPr="00CC7488">
              <w:rPr>
                <w:lang w:val="fr-FR"/>
              </w:rPr>
              <w:t>:</w:t>
            </w:r>
            <w:proofErr w:type="gramEnd"/>
            <w:r w:rsidRPr="00CC7488">
              <w:rPr>
                <w:lang w:val="fr-FR"/>
              </w:rPr>
              <w:t xml:space="preserve"> Russell &amp; Norvig </w:t>
            </w:r>
            <w:r w:rsidR="00CC7488" w:rsidRPr="00CC7488">
              <w:rPr>
                <w:lang w:val="fr-FR"/>
              </w:rPr>
              <w:t xml:space="preserve">sec. </w:t>
            </w:r>
            <w:r w:rsidRPr="00CC7488">
              <w:rPr>
                <w:lang w:val="fr-FR"/>
              </w:rPr>
              <w:t>18.6-18.7</w:t>
            </w:r>
          </w:p>
        </w:tc>
        <w:tc>
          <w:tcPr>
            <w:tcW w:w="0" w:type="auto"/>
            <w:vMerge w:val="restart"/>
            <w:vAlign w:val="center"/>
          </w:tcPr>
          <w:p w14:paraId="6829CEBD" w14:textId="02998FC4" w:rsidR="003744A7" w:rsidRDefault="003744A7" w:rsidP="00681E8C">
            <w:r>
              <w:t>Mar 21 abr</w:t>
            </w:r>
          </w:p>
        </w:tc>
        <w:tc>
          <w:tcPr>
            <w:tcW w:w="0" w:type="auto"/>
            <w:vAlign w:val="center"/>
          </w:tcPr>
          <w:p w14:paraId="26ED1156" w14:textId="777C8C19" w:rsidR="003744A7" w:rsidRDefault="003744A7" w:rsidP="00FB1346">
            <w:pPr>
              <w:jc w:val="center"/>
            </w:pPr>
            <w:r>
              <w:t>1%</w:t>
            </w:r>
          </w:p>
        </w:tc>
      </w:tr>
      <w:tr w:rsidR="003744A7" w14:paraId="4B9932CD" w14:textId="77777777" w:rsidTr="00681E8C">
        <w:trPr>
          <w:trHeight w:val="270"/>
        </w:trPr>
        <w:tc>
          <w:tcPr>
            <w:tcW w:w="0" w:type="auto"/>
            <w:vMerge/>
            <w:vAlign w:val="center"/>
          </w:tcPr>
          <w:p w14:paraId="0E04C01D" w14:textId="77777777" w:rsidR="003744A7" w:rsidRDefault="003744A7" w:rsidP="00681E8C">
            <w:pPr>
              <w:pStyle w:val="ListParagraph"/>
              <w:numPr>
                <w:ilvl w:val="0"/>
                <w:numId w:val="1"/>
              </w:numPr>
              <w:rPr>
                <w:iCs/>
              </w:rPr>
            </w:pPr>
          </w:p>
        </w:tc>
        <w:tc>
          <w:tcPr>
            <w:tcW w:w="0" w:type="auto"/>
            <w:vMerge/>
            <w:vAlign w:val="center"/>
          </w:tcPr>
          <w:p w14:paraId="674ACEC8" w14:textId="05AE1C64" w:rsidR="003744A7" w:rsidRDefault="003744A7" w:rsidP="00637737">
            <w:pPr>
              <w:jc w:val="center"/>
            </w:pPr>
          </w:p>
        </w:tc>
        <w:tc>
          <w:tcPr>
            <w:tcW w:w="0" w:type="auto"/>
            <w:vAlign w:val="center"/>
          </w:tcPr>
          <w:p w14:paraId="3BEBBBFA" w14:textId="411BA7BD" w:rsidR="003744A7" w:rsidRPr="00561997" w:rsidRDefault="003744A7" w:rsidP="00681E8C">
            <w:pPr>
              <w:rPr>
                <w:i/>
                <w:iCs/>
              </w:rPr>
            </w:pPr>
            <w:r w:rsidRPr="003744A7">
              <w:rPr>
                <w:b/>
                <w:bCs/>
                <w:i/>
                <w:iCs/>
              </w:rPr>
              <w:t>Tarea 1: Perceptrón</w:t>
            </w:r>
            <w:r>
              <w:rPr>
                <w:i/>
                <w:iCs/>
              </w:rPr>
              <w:br/>
            </w:r>
            <w:r w:rsidRPr="00561997">
              <w:rPr>
                <w:i/>
                <w:iCs/>
              </w:rPr>
              <w:t>(tema</w:t>
            </w:r>
            <w:r w:rsidRPr="00605002">
              <w:t> </w:t>
            </w:r>
            <w:r w:rsidRPr="00561997">
              <w:rPr>
                <w:i/>
                <w:iCs/>
              </w:rPr>
              <w:t>1)</w:t>
            </w:r>
          </w:p>
        </w:tc>
        <w:tc>
          <w:tcPr>
            <w:tcW w:w="0" w:type="auto"/>
            <w:vMerge/>
            <w:vAlign w:val="center"/>
          </w:tcPr>
          <w:p w14:paraId="5D97402F" w14:textId="1A53A97F" w:rsidR="003744A7" w:rsidRDefault="003744A7" w:rsidP="00681E8C"/>
        </w:tc>
        <w:tc>
          <w:tcPr>
            <w:tcW w:w="0" w:type="auto"/>
            <w:vAlign w:val="center"/>
          </w:tcPr>
          <w:p w14:paraId="0E86272A" w14:textId="76454394" w:rsidR="003744A7" w:rsidRPr="00CC7488" w:rsidRDefault="003744A7" w:rsidP="00681E8C">
            <w:pPr>
              <w:jc w:val="center"/>
              <w:rPr>
                <w:i/>
                <w:iCs/>
              </w:rPr>
            </w:pPr>
            <w:r w:rsidRPr="00CC7488">
              <w:rPr>
                <w:i/>
                <w:iCs/>
              </w:rPr>
              <w:t>4%</w:t>
            </w:r>
          </w:p>
        </w:tc>
      </w:tr>
      <w:tr w:rsidR="003744A7" w14:paraId="336C18C4" w14:textId="77777777" w:rsidTr="004C0B86">
        <w:tc>
          <w:tcPr>
            <w:tcW w:w="0" w:type="auto"/>
            <w:vAlign w:val="center"/>
          </w:tcPr>
          <w:p w14:paraId="275293B3" w14:textId="19A69C1A" w:rsidR="003744A7" w:rsidRDefault="00CC7488" w:rsidP="008B58BD">
            <w:pPr>
              <w:pStyle w:val="ListParagraph"/>
              <w:numPr>
                <w:ilvl w:val="0"/>
                <w:numId w:val="1"/>
              </w:numPr>
              <w:rPr>
                <w:iCs/>
              </w:rPr>
            </w:pPr>
            <w:r>
              <w:rPr>
                <w:iCs/>
              </w:rPr>
              <w:t>Redes Profundas</w:t>
            </w:r>
          </w:p>
        </w:tc>
        <w:tc>
          <w:tcPr>
            <w:tcW w:w="0" w:type="auto"/>
            <w:vMerge/>
            <w:vAlign w:val="center"/>
          </w:tcPr>
          <w:p w14:paraId="25F8FD17" w14:textId="47859EF7" w:rsidR="003744A7" w:rsidRDefault="003744A7" w:rsidP="00637737">
            <w:pPr>
              <w:jc w:val="center"/>
            </w:pPr>
          </w:p>
        </w:tc>
        <w:tc>
          <w:tcPr>
            <w:tcW w:w="0" w:type="auto"/>
            <w:vAlign w:val="center"/>
          </w:tcPr>
          <w:p w14:paraId="5C1224A2" w14:textId="485965E5" w:rsidR="003744A7" w:rsidRDefault="003744A7" w:rsidP="008B58BD">
            <w:r>
              <w:t xml:space="preserve">Quiz lectura: Goodfellow </w:t>
            </w:r>
            <w:r w:rsidR="00CC7488">
              <w:t>c</w:t>
            </w:r>
            <w:r>
              <w:t>ap. 6</w:t>
            </w:r>
          </w:p>
        </w:tc>
        <w:tc>
          <w:tcPr>
            <w:tcW w:w="0" w:type="auto"/>
            <w:vAlign w:val="center"/>
          </w:tcPr>
          <w:p w14:paraId="3F144D6B" w14:textId="2E3BACBD" w:rsidR="003744A7" w:rsidRDefault="008C10F5" w:rsidP="008B58BD">
            <w:r>
              <w:t>Jue 23 abr</w:t>
            </w:r>
          </w:p>
        </w:tc>
        <w:tc>
          <w:tcPr>
            <w:tcW w:w="0" w:type="auto"/>
            <w:vAlign w:val="center"/>
          </w:tcPr>
          <w:p w14:paraId="08EAD14C" w14:textId="3E05925A" w:rsidR="003744A7" w:rsidRDefault="003744A7" w:rsidP="008B58BD">
            <w:pPr>
              <w:jc w:val="center"/>
            </w:pPr>
            <w:r>
              <w:t>1%</w:t>
            </w:r>
          </w:p>
        </w:tc>
      </w:tr>
      <w:tr w:rsidR="008C10F5" w14:paraId="0F627902" w14:textId="77777777" w:rsidTr="009E1D0A">
        <w:trPr>
          <w:trHeight w:val="270"/>
        </w:trPr>
        <w:tc>
          <w:tcPr>
            <w:tcW w:w="0" w:type="auto"/>
            <w:vMerge w:val="restart"/>
            <w:vAlign w:val="center"/>
          </w:tcPr>
          <w:p w14:paraId="083A5A99" w14:textId="10B624F7" w:rsidR="008C10F5" w:rsidRDefault="008C10F5" w:rsidP="008B58BD">
            <w:pPr>
              <w:pStyle w:val="ListParagraph"/>
              <w:numPr>
                <w:ilvl w:val="0"/>
                <w:numId w:val="1"/>
              </w:numPr>
            </w:pPr>
            <w:r>
              <w:t>Redes Neuronales Convolucionales</w:t>
            </w:r>
          </w:p>
        </w:tc>
        <w:tc>
          <w:tcPr>
            <w:tcW w:w="0" w:type="auto"/>
            <w:vMerge w:val="restart"/>
            <w:vAlign w:val="center"/>
          </w:tcPr>
          <w:p w14:paraId="41B253BB" w14:textId="7EF93D61" w:rsidR="008C10F5" w:rsidRDefault="008C10F5" w:rsidP="00637737">
            <w:pPr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714316F4" w14:textId="0C1636A9" w:rsidR="008C10F5" w:rsidRPr="00883E0F" w:rsidRDefault="008C10F5" w:rsidP="008B58BD">
            <w:pPr>
              <w:rPr>
                <w:lang w:val="fr-FR"/>
              </w:rPr>
            </w:pPr>
            <w:r>
              <w:t>Quiz lectura: Goodfellow cap. 9</w:t>
            </w:r>
          </w:p>
        </w:tc>
        <w:tc>
          <w:tcPr>
            <w:tcW w:w="0" w:type="auto"/>
            <w:vMerge w:val="restart"/>
            <w:vAlign w:val="center"/>
          </w:tcPr>
          <w:p w14:paraId="35D48FAB" w14:textId="460E0B31" w:rsidR="008C10F5" w:rsidRDefault="008C10F5" w:rsidP="008B58BD">
            <w:r>
              <w:t>Mar 28 abr</w:t>
            </w:r>
          </w:p>
        </w:tc>
        <w:tc>
          <w:tcPr>
            <w:tcW w:w="0" w:type="auto"/>
            <w:vAlign w:val="center"/>
          </w:tcPr>
          <w:p w14:paraId="369864DE" w14:textId="5FCB3528" w:rsidR="008C10F5" w:rsidRDefault="008C10F5" w:rsidP="008B58BD">
            <w:pPr>
              <w:jc w:val="center"/>
            </w:pPr>
            <w:r>
              <w:t>1%</w:t>
            </w:r>
          </w:p>
        </w:tc>
      </w:tr>
      <w:tr w:rsidR="008C10F5" w14:paraId="7E3C0D49" w14:textId="77777777" w:rsidTr="009E1D0A">
        <w:trPr>
          <w:trHeight w:val="270"/>
        </w:trPr>
        <w:tc>
          <w:tcPr>
            <w:tcW w:w="0" w:type="auto"/>
            <w:vMerge/>
            <w:vAlign w:val="center"/>
          </w:tcPr>
          <w:p w14:paraId="28C35B64" w14:textId="77777777" w:rsidR="008C10F5" w:rsidRPr="00D71B10" w:rsidRDefault="008C10F5" w:rsidP="008B58BD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  <w:vMerge/>
            <w:vAlign w:val="center"/>
          </w:tcPr>
          <w:p w14:paraId="6995E6E3" w14:textId="6624141B" w:rsidR="008C10F5" w:rsidRDefault="008C10F5" w:rsidP="00637737">
            <w:pPr>
              <w:jc w:val="center"/>
            </w:pPr>
          </w:p>
        </w:tc>
        <w:tc>
          <w:tcPr>
            <w:tcW w:w="0" w:type="auto"/>
            <w:vAlign w:val="center"/>
          </w:tcPr>
          <w:p w14:paraId="36C79152" w14:textId="038A6811" w:rsidR="008C10F5" w:rsidRPr="00561997" w:rsidRDefault="008C10F5" w:rsidP="008B58BD">
            <w:pPr>
              <w:rPr>
                <w:i/>
                <w:iCs/>
              </w:rPr>
            </w:pPr>
            <w:r w:rsidRPr="003744A7">
              <w:rPr>
                <w:b/>
                <w:bCs/>
                <w:i/>
                <w:iCs/>
              </w:rPr>
              <w:t>Tarea 2: Perceptrón Multicapa</w:t>
            </w:r>
            <w:r w:rsidRPr="00561997">
              <w:rPr>
                <w:i/>
                <w:iCs/>
              </w:rPr>
              <w:t xml:space="preserve"> (tema</w:t>
            </w:r>
            <w:r w:rsidRPr="00605002">
              <w:t> </w:t>
            </w:r>
            <w:r w:rsidRPr="00561997">
              <w:rPr>
                <w:i/>
                <w:iCs/>
              </w:rPr>
              <w:t>2)</w:t>
            </w:r>
          </w:p>
        </w:tc>
        <w:tc>
          <w:tcPr>
            <w:tcW w:w="0" w:type="auto"/>
            <w:vMerge/>
            <w:vAlign w:val="center"/>
          </w:tcPr>
          <w:p w14:paraId="211EBE1F" w14:textId="6B2C61DC" w:rsidR="008C10F5" w:rsidRDefault="008C10F5" w:rsidP="008B58BD"/>
        </w:tc>
        <w:tc>
          <w:tcPr>
            <w:tcW w:w="0" w:type="auto"/>
            <w:vAlign w:val="center"/>
          </w:tcPr>
          <w:p w14:paraId="3370821B" w14:textId="3619C550" w:rsidR="008C10F5" w:rsidRPr="00CC7488" w:rsidRDefault="008C10F5" w:rsidP="008B58BD">
            <w:pPr>
              <w:jc w:val="center"/>
              <w:rPr>
                <w:i/>
                <w:iCs/>
              </w:rPr>
            </w:pPr>
            <w:r w:rsidRPr="00CC7488">
              <w:rPr>
                <w:i/>
                <w:iCs/>
              </w:rPr>
              <w:t>4%</w:t>
            </w:r>
          </w:p>
        </w:tc>
      </w:tr>
      <w:tr w:rsidR="008C10F5" w14:paraId="02BA7DC9" w14:textId="77777777" w:rsidTr="0058044B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FC90BD4" w14:textId="5F4C66A8" w:rsidR="008C10F5" w:rsidRDefault="008C10F5" w:rsidP="008B58BD">
            <w:pPr>
              <w:pStyle w:val="ListParagraph"/>
              <w:numPr>
                <w:ilvl w:val="0"/>
                <w:numId w:val="1"/>
              </w:numPr>
            </w:pPr>
            <w:r>
              <w:t>Redes Neuronales Recurrentes</w:t>
            </w:r>
          </w:p>
        </w:tc>
        <w:tc>
          <w:tcPr>
            <w:tcW w:w="0" w:type="auto"/>
            <w:vMerge/>
            <w:vAlign w:val="center"/>
          </w:tcPr>
          <w:p w14:paraId="6ED7B681" w14:textId="043CD58D" w:rsidR="008C10F5" w:rsidRDefault="008C10F5" w:rsidP="00637737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48161AE" w14:textId="085DA661" w:rsidR="008C10F5" w:rsidRPr="00B72C45" w:rsidRDefault="008C10F5" w:rsidP="008B58BD">
            <w:pPr>
              <w:rPr>
                <w:lang w:val="en-US"/>
              </w:rPr>
            </w:pPr>
            <w:r w:rsidRPr="00883E0F">
              <w:rPr>
                <w:lang w:val="fr-FR"/>
              </w:rPr>
              <w:t xml:space="preserve">Quiz </w:t>
            </w:r>
            <w:proofErr w:type="spellStart"/>
            <w:proofErr w:type="gramStart"/>
            <w:r w:rsidRPr="00883E0F">
              <w:rPr>
                <w:lang w:val="fr-FR"/>
              </w:rPr>
              <w:t>lectura</w:t>
            </w:r>
            <w:proofErr w:type="spellEnd"/>
            <w:r w:rsidRPr="00883E0F">
              <w:rPr>
                <w:lang w:val="fr-FR"/>
              </w:rPr>
              <w:t>:</w:t>
            </w:r>
            <w:proofErr w:type="gramEnd"/>
            <w:r w:rsidRPr="00883E0F">
              <w:rPr>
                <w:lang w:val="fr-FR"/>
              </w:rPr>
              <w:t xml:space="preserve"> Keller</w:t>
            </w:r>
            <w:r>
              <w:rPr>
                <w:lang w:val="fr-FR"/>
              </w:rPr>
              <w:t>, Liu &amp; Fogel cap. 5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28D42ED" w14:textId="23E6A677" w:rsidR="008C10F5" w:rsidRDefault="008C10F5" w:rsidP="008B58BD">
            <w:r>
              <w:t>Jue 30 abr</w:t>
            </w:r>
          </w:p>
        </w:tc>
        <w:tc>
          <w:tcPr>
            <w:tcW w:w="0" w:type="auto"/>
            <w:vAlign w:val="center"/>
          </w:tcPr>
          <w:p w14:paraId="104D5B76" w14:textId="767E56F3" w:rsidR="008C10F5" w:rsidRDefault="008C10F5" w:rsidP="008B58BD">
            <w:pPr>
              <w:jc w:val="center"/>
            </w:pPr>
            <w:r>
              <w:t>1%</w:t>
            </w:r>
          </w:p>
        </w:tc>
      </w:tr>
      <w:tr w:rsidR="008C10F5" w14:paraId="03CCF070" w14:textId="77777777" w:rsidTr="0058044B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B3C67B6" w14:textId="1D055F2F" w:rsidR="008C10F5" w:rsidRDefault="008C10F5" w:rsidP="008C10F5">
            <w:r>
              <w:t>[Revisión Tarea 1]</w:t>
            </w:r>
          </w:p>
        </w:tc>
        <w:tc>
          <w:tcPr>
            <w:tcW w:w="0" w:type="auto"/>
            <w:vMerge/>
            <w:vAlign w:val="center"/>
          </w:tcPr>
          <w:p w14:paraId="77636018" w14:textId="77777777" w:rsidR="008C10F5" w:rsidRDefault="008C10F5" w:rsidP="00637737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A6A74A7" w14:textId="77777777" w:rsidR="008C10F5" w:rsidRPr="00883E0F" w:rsidRDefault="008C10F5" w:rsidP="008B58BD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109EEEE" w14:textId="7868811B" w:rsidR="008C10F5" w:rsidRDefault="008C10F5" w:rsidP="008B58BD">
            <w:r>
              <w:t>Prepa</w:t>
            </w:r>
          </w:p>
        </w:tc>
        <w:tc>
          <w:tcPr>
            <w:tcW w:w="0" w:type="auto"/>
            <w:vAlign w:val="center"/>
          </w:tcPr>
          <w:p w14:paraId="151FE626" w14:textId="77777777" w:rsidR="008C10F5" w:rsidRDefault="008C10F5" w:rsidP="008B58BD">
            <w:pPr>
              <w:jc w:val="center"/>
            </w:pPr>
          </w:p>
        </w:tc>
      </w:tr>
      <w:tr w:rsidR="00D149C2" w:rsidRPr="00F460C6" w14:paraId="32D061BB" w14:textId="77777777" w:rsidTr="00454C94">
        <w:trPr>
          <w:trHeight w:val="270"/>
        </w:trPr>
        <w:tc>
          <w:tcPr>
            <w:tcW w:w="0" w:type="auto"/>
            <w:vMerge w:val="restart"/>
            <w:vAlign w:val="center"/>
          </w:tcPr>
          <w:p w14:paraId="4778392C" w14:textId="0DA85381" w:rsidR="00D149C2" w:rsidRDefault="00D149C2" w:rsidP="008B58BD">
            <w:pPr>
              <w:pStyle w:val="ListParagraph"/>
              <w:numPr>
                <w:ilvl w:val="0"/>
                <w:numId w:val="1"/>
              </w:numPr>
            </w:pPr>
            <w:r>
              <w:t>Mecanismos de Atención</w:t>
            </w:r>
          </w:p>
        </w:tc>
        <w:tc>
          <w:tcPr>
            <w:tcW w:w="0" w:type="auto"/>
            <w:vMerge w:val="restart"/>
            <w:vAlign w:val="center"/>
          </w:tcPr>
          <w:p w14:paraId="6A362CD1" w14:textId="6E90F4C1" w:rsidR="00D149C2" w:rsidRDefault="00D149C2" w:rsidP="00CC7488">
            <w:pPr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3B624AFB" w14:textId="0C0583DC" w:rsidR="00D149C2" w:rsidRPr="00F460C6" w:rsidRDefault="00D149C2" w:rsidP="008B58BD">
            <w:pPr>
              <w:rPr>
                <w:lang w:val="en-US"/>
              </w:rPr>
            </w:pPr>
            <w:r w:rsidRPr="00B72C45">
              <w:rPr>
                <w:lang w:val="en-US"/>
              </w:rPr>
              <w:t xml:space="preserve">Quiz </w:t>
            </w:r>
            <w:proofErr w:type="spellStart"/>
            <w:r w:rsidRPr="00B72C45">
              <w:rPr>
                <w:lang w:val="en-US"/>
              </w:rPr>
              <w:t>lectura</w:t>
            </w:r>
            <w:proofErr w:type="spellEnd"/>
            <w:r w:rsidRPr="00B72C45">
              <w:rPr>
                <w:lang w:val="en-US"/>
              </w:rPr>
              <w:t xml:space="preserve">: </w:t>
            </w:r>
            <w:r>
              <w:rPr>
                <w:lang w:val="en-US"/>
              </w:rPr>
              <w:t>“</w:t>
            </w:r>
            <w:r w:rsidRPr="00B72C45">
              <w:rPr>
                <w:lang w:val="en-US"/>
              </w:rPr>
              <w:t>Attention is all you</w:t>
            </w:r>
            <w:r>
              <w:rPr>
                <w:lang w:val="en-US"/>
              </w:rPr>
              <w:t xml:space="preserve"> Need”</w:t>
            </w:r>
          </w:p>
        </w:tc>
        <w:tc>
          <w:tcPr>
            <w:tcW w:w="0" w:type="auto"/>
            <w:vMerge w:val="restart"/>
            <w:vAlign w:val="center"/>
          </w:tcPr>
          <w:p w14:paraId="44E35F18" w14:textId="52A9EF9E" w:rsidR="00D149C2" w:rsidRPr="00F460C6" w:rsidRDefault="00D149C2" w:rsidP="008B58BD">
            <w:pPr>
              <w:rPr>
                <w:lang w:val="en-US"/>
              </w:rPr>
            </w:pPr>
            <w:r>
              <w:t xml:space="preserve">Mar 5 </w:t>
            </w:r>
            <w:proofErr w:type="spellStart"/>
            <w:r>
              <w:t>may</w:t>
            </w:r>
            <w:proofErr w:type="spellEnd"/>
          </w:p>
        </w:tc>
        <w:tc>
          <w:tcPr>
            <w:tcW w:w="0" w:type="auto"/>
            <w:vAlign w:val="center"/>
          </w:tcPr>
          <w:p w14:paraId="61C3E260" w14:textId="5D10A7DF" w:rsidR="00D149C2" w:rsidRPr="00F460C6" w:rsidRDefault="00D149C2" w:rsidP="008B58BD">
            <w:pPr>
              <w:jc w:val="center"/>
              <w:rPr>
                <w:lang w:val="en-US"/>
              </w:rPr>
            </w:pPr>
            <w:r>
              <w:t>1%</w:t>
            </w:r>
          </w:p>
        </w:tc>
      </w:tr>
      <w:tr w:rsidR="00D149C2" w14:paraId="5612184D" w14:textId="77777777" w:rsidTr="00454C94">
        <w:trPr>
          <w:trHeight w:val="270"/>
        </w:trPr>
        <w:tc>
          <w:tcPr>
            <w:tcW w:w="0" w:type="auto"/>
            <w:vMerge/>
            <w:vAlign w:val="center"/>
          </w:tcPr>
          <w:p w14:paraId="2E5DCB57" w14:textId="77777777" w:rsidR="00D149C2" w:rsidRPr="00F460C6" w:rsidRDefault="00D149C2" w:rsidP="008B58BD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0" w:type="auto"/>
            <w:vMerge/>
            <w:vAlign w:val="center"/>
          </w:tcPr>
          <w:p w14:paraId="5F4E958E" w14:textId="4CAF162D" w:rsidR="00D149C2" w:rsidRPr="00F460C6" w:rsidRDefault="00D149C2" w:rsidP="00CC7488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64CC5754" w14:textId="4444C23F" w:rsidR="00D149C2" w:rsidRPr="00561997" w:rsidRDefault="00D149C2" w:rsidP="008B58BD">
            <w:pPr>
              <w:rPr>
                <w:i/>
                <w:iCs/>
              </w:rPr>
            </w:pPr>
            <w:r w:rsidRPr="003744A7">
              <w:rPr>
                <w:b/>
                <w:bCs/>
                <w:i/>
                <w:iCs/>
              </w:rPr>
              <w:t>Tarea 3: PyTorch</w:t>
            </w:r>
            <w:r w:rsidRPr="00561997">
              <w:rPr>
                <w:i/>
                <w:iCs/>
              </w:rPr>
              <w:t xml:space="preserve"> (tema</w:t>
            </w:r>
            <w:r w:rsidRPr="00605002">
              <w:t> </w:t>
            </w:r>
            <w:r w:rsidRPr="00561997">
              <w:rPr>
                <w:i/>
                <w:iCs/>
              </w:rPr>
              <w:t>5)</w:t>
            </w:r>
          </w:p>
        </w:tc>
        <w:tc>
          <w:tcPr>
            <w:tcW w:w="0" w:type="auto"/>
            <w:vMerge/>
            <w:vAlign w:val="center"/>
          </w:tcPr>
          <w:p w14:paraId="0E3F1D31" w14:textId="4FCCE990" w:rsidR="00D149C2" w:rsidRDefault="00D149C2" w:rsidP="008B58BD"/>
        </w:tc>
        <w:tc>
          <w:tcPr>
            <w:tcW w:w="0" w:type="auto"/>
            <w:vAlign w:val="center"/>
          </w:tcPr>
          <w:p w14:paraId="264F94F4" w14:textId="017CB17E" w:rsidR="00D149C2" w:rsidRPr="00CC7488" w:rsidRDefault="00D149C2" w:rsidP="008B58BD">
            <w:pPr>
              <w:jc w:val="center"/>
              <w:rPr>
                <w:i/>
                <w:iCs/>
              </w:rPr>
            </w:pPr>
            <w:r w:rsidRPr="00CC7488">
              <w:rPr>
                <w:i/>
                <w:iCs/>
              </w:rPr>
              <w:t>4%</w:t>
            </w:r>
          </w:p>
        </w:tc>
      </w:tr>
      <w:tr w:rsidR="00D149C2" w:rsidRPr="00C91175" w14:paraId="5BC0A153" w14:textId="77777777" w:rsidTr="00454C94">
        <w:trPr>
          <w:trHeight w:val="270"/>
        </w:trPr>
        <w:tc>
          <w:tcPr>
            <w:tcW w:w="0" w:type="auto"/>
            <w:vAlign w:val="center"/>
          </w:tcPr>
          <w:p w14:paraId="4C15C370" w14:textId="70A1D962" w:rsidR="00D149C2" w:rsidRPr="00C91175" w:rsidRDefault="00D149C2" w:rsidP="00C91175">
            <w:pPr>
              <w:pStyle w:val="ListParagraph"/>
              <w:numPr>
                <w:ilvl w:val="0"/>
                <w:numId w:val="1"/>
              </w:numPr>
              <w:rPr>
                <w:lang w:val="es-VE"/>
              </w:rPr>
            </w:pPr>
            <w:r w:rsidRPr="00C91175">
              <w:rPr>
                <w:lang w:val="es-VE"/>
              </w:rPr>
              <w:t>Agentes</w:t>
            </w:r>
          </w:p>
        </w:tc>
        <w:tc>
          <w:tcPr>
            <w:tcW w:w="0" w:type="auto"/>
            <w:vMerge/>
            <w:vAlign w:val="center"/>
          </w:tcPr>
          <w:p w14:paraId="79F76AFD" w14:textId="77777777" w:rsidR="00D149C2" w:rsidRPr="00F460C6" w:rsidRDefault="00D149C2" w:rsidP="00C91175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23D05ACE" w14:textId="13733CA2" w:rsidR="00D149C2" w:rsidRPr="00C91175" w:rsidRDefault="00D149C2" w:rsidP="00C91175">
            <w:pPr>
              <w:rPr>
                <w:b/>
                <w:bCs/>
                <w:i/>
                <w:iCs/>
                <w:lang w:val="fr-FR"/>
              </w:rPr>
            </w:pPr>
            <w:r w:rsidRPr="007A170A">
              <w:rPr>
                <w:lang w:val="fr-FR"/>
              </w:rPr>
              <w:t xml:space="preserve">Quiz </w:t>
            </w:r>
            <w:proofErr w:type="spellStart"/>
            <w:proofErr w:type="gramStart"/>
            <w:r w:rsidRPr="007A170A">
              <w:rPr>
                <w:lang w:val="fr-FR"/>
              </w:rPr>
              <w:t>lectura</w:t>
            </w:r>
            <w:proofErr w:type="spellEnd"/>
            <w:r w:rsidRPr="007A170A">
              <w:rPr>
                <w:lang w:val="fr-FR"/>
              </w:rPr>
              <w:t>:</w:t>
            </w:r>
            <w:proofErr w:type="gramEnd"/>
            <w:r w:rsidRPr="007A170A">
              <w:rPr>
                <w:lang w:val="fr-FR"/>
              </w:rPr>
              <w:t xml:space="preserve"> Russell &amp; Norvig C</w:t>
            </w:r>
            <w:r>
              <w:rPr>
                <w:lang w:val="fr-FR"/>
              </w:rPr>
              <w:t>ap. 2-3</w:t>
            </w:r>
          </w:p>
        </w:tc>
        <w:tc>
          <w:tcPr>
            <w:tcW w:w="0" w:type="auto"/>
            <w:vAlign w:val="center"/>
          </w:tcPr>
          <w:p w14:paraId="0B386416" w14:textId="560BE4BB" w:rsidR="00D149C2" w:rsidRPr="00C91175" w:rsidRDefault="00D149C2" w:rsidP="00C91175">
            <w:pPr>
              <w:rPr>
                <w:lang w:val="fr-FR"/>
              </w:rPr>
            </w:pPr>
            <w:r>
              <w:rPr>
                <w:lang w:val="fr-FR"/>
              </w:rPr>
              <w:t xml:space="preserve">Jue 7 </w:t>
            </w:r>
            <w:proofErr w:type="spellStart"/>
            <w:r>
              <w:rPr>
                <w:lang w:val="fr-FR"/>
              </w:rPr>
              <w:t>may</w:t>
            </w:r>
            <w:proofErr w:type="spellEnd"/>
          </w:p>
        </w:tc>
        <w:tc>
          <w:tcPr>
            <w:tcW w:w="0" w:type="auto"/>
            <w:vAlign w:val="center"/>
          </w:tcPr>
          <w:p w14:paraId="0D644BE7" w14:textId="2202AD3E" w:rsidR="00D149C2" w:rsidRPr="00C91175" w:rsidRDefault="00D149C2" w:rsidP="00C91175">
            <w:pPr>
              <w:jc w:val="center"/>
              <w:rPr>
                <w:i/>
                <w:iCs/>
                <w:lang w:val="fr-FR"/>
              </w:rPr>
            </w:pPr>
            <w:r>
              <w:t>1%</w:t>
            </w:r>
          </w:p>
        </w:tc>
      </w:tr>
      <w:tr w:rsidR="00D149C2" w:rsidRPr="00C91175" w14:paraId="5D68EBB8" w14:textId="77777777" w:rsidTr="00454C94">
        <w:trPr>
          <w:trHeight w:val="270"/>
        </w:trPr>
        <w:tc>
          <w:tcPr>
            <w:tcW w:w="0" w:type="auto"/>
            <w:vAlign w:val="center"/>
          </w:tcPr>
          <w:p w14:paraId="2F1EB2B0" w14:textId="7466FB39" w:rsidR="00D149C2" w:rsidRPr="008C10F5" w:rsidRDefault="00D149C2" w:rsidP="008C10F5">
            <w:pPr>
              <w:rPr>
                <w:lang w:val="es-VE"/>
              </w:rPr>
            </w:pPr>
            <w:r>
              <w:rPr>
                <w:lang w:val="es-VE"/>
              </w:rPr>
              <w:t>[Revisión Tarea 2]</w:t>
            </w:r>
          </w:p>
        </w:tc>
        <w:tc>
          <w:tcPr>
            <w:tcW w:w="0" w:type="auto"/>
            <w:vMerge/>
            <w:vAlign w:val="center"/>
          </w:tcPr>
          <w:p w14:paraId="47B9E7BF" w14:textId="77777777" w:rsidR="00D149C2" w:rsidRPr="00F460C6" w:rsidRDefault="00D149C2" w:rsidP="00C91175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vAlign w:val="center"/>
          </w:tcPr>
          <w:p w14:paraId="41FC741C" w14:textId="77777777" w:rsidR="00D149C2" w:rsidRPr="007A170A" w:rsidRDefault="00D149C2" w:rsidP="00C91175">
            <w:pPr>
              <w:rPr>
                <w:lang w:val="fr-FR"/>
              </w:rPr>
            </w:pPr>
          </w:p>
        </w:tc>
        <w:tc>
          <w:tcPr>
            <w:tcW w:w="0" w:type="auto"/>
            <w:vAlign w:val="center"/>
          </w:tcPr>
          <w:p w14:paraId="0CFF3B54" w14:textId="31088A94" w:rsidR="00D149C2" w:rsidRPr="00C91175" w:rsidRDefault="00D149C2" w:rsidP="00C91175">
            <w:pPr>
              <w:rPr>
                <w:lang w:val="fr-FR"/>
              </w:rPr>
            </w:pPr>
            <w:proofErr w:type="spellStart"/>
            <w:r>
              <w:rPr>
                <w:lang w:val="fr-FR"/>
              </w:rPr>
              <w:t>Prepa</w:t>
            </w:r>
            <w:proofErr w:type="spellEnd"/>
          </w:p>
        </w:tc>
        <w:tc>
          <w:tcPr>
            <w:tcW w:w="0" w:type="auto"/>
            <w:vAlign w:val="center"/>
          </w:tcPr>
          <w:p w14:paraId="3693C13C" w14:textId="77777777" w:rsidR="00D149C2" w:rsidRDefault="00D149C2" w:rsidP="00C91175">
            <w:pPr>
              <w:jc w:val="center"/>
            </w:pPr>
          </w:p>
        </w:tc>
      </w:tr>
      <w:tr w:rsidR="008C10F5" w14:paraId="1DCD5891" w14:textId="77777777" w:rsidTr="004C0B86">
        <w:tc>
          <w:tcPr>
            <w:tcW w:w="0" w:type="auto"/>
            <w:vAlign w:val="center"/>
          </w:tcPr>
          <w:p w14:paraId="4ADE6BCA" w14:textId="52A63491" w:rsidR="008C10F5" w:rsidRPr="00D71B10" w:rsidRDefault="008C10F5" w:rsidP="001C2996">
            <w:pPr>
              <w:pStyle w:val="ListParagraph"/>
              <w:numPr>
                <w:ilvl w:val="0"/>
                <w:numId w:val="1"/>
              </w:numPr>
            </w:pPr>
            <w:r>
              <w:t>Aprendizaje por Refuerzo</w:t>
            </w:r>
          </w:p>
        </w:tc>
        <w:tc>
          <w:tcPr>
            <w:tcW w:w="0" w:type="auto"/>
            <w:vMerge w:val="restart"/>
            <w:vAlign w:val="center"/>
          </w:tcPr>
          <w:p w14:paraId="51DA0052" w14:textId="38D03F6E" w:rsidR="008C10F5" w:rsidRDefault="008C10F5" w:rsidP="001C2996">
            <w:pPr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14:paraId="334B1EC2" w14:textId="69D0E4EF" w:rsidR="008C10F5" w:rsidRPr="00CC7488" w:rsidRDefault="008C10F5" w:rsidP="001C2996">
            <w:pPr>
              <w:rPr>
                <w:lang w:val="fr-FR"/>
              </w:rPr>
            </w:pPr>
            <w:r w:rsidRPr="00CC7488">
              <w:rPr>
                <w:lang w:val="fr-FR"/>
              </w:rPr>
              <w:t xml:space="preserve">Quiz </w:t>
            </w:r>
            <w:proofErr w:type="spellStart"/>
            <w:proofErr w:type="gramStart"/>
            <w:r w:rsidRPr="00CC7488">
              <w:rPr>
                <w:lang w:val="fr-FR"/>
              </w:rPr>
              <w:t>lectura</w:t>
            </w:r>
            <w:proofErr w:type="spellEnd"/>
            <w:r w:rsidRPr="00CC7488">
              <w:rPr>
                <w:lang w:val="fr-FR"/>
              </w:rPr>
              <w:t>:</w:t>
            </w:r>
            <w:proofErr w:type="gramEnd"/>
            <w:r w:rsidRPr="00CC7488">
              <w:rPr>
                <w:lang w:val="fr-FR"/>
              </w:rPr>
              <w:t xml:space="preserve"> Russell &amp; Norvig c</w:t>
            </w:r>
            <w:r>
              <w:rPr>
                <w:lang w:val="fr-FR"/>
              </w:rPr>
              <w:t>ap. 21</w:t>
            </w:r>
          </w:p>
        </w:tc>
        <w:tc>
          <w:tcPr>
            <w:tcW w:w="0" w:type="auto"/>
            <w:vAlign w:val="center"/>
          </w:tcPr>
          <w:p w14:paraId="63E7D190" w14:textId="20DCCDF0" w:rsidR="008C10F5" w:rsidRPr="00CC7488" w:rsidRDefault="008C10F5" w:rsidP="001C2996">
            <w:pPr>
              <w:rPr>
                <w:lang w:val="fr-FR"/>
              </w:rPr>
            </w:pPr>
            <w:r>
              <w:t xml:space="preserve">Mar 12 </w:t>
            </w:r>
            <w:proofErr w:type="spellStart"/>
            <w:r>
              <w:t>may</w:t>
            </w:r>
            <w:proofErr w:type="spellEnd"/>
          </w:p>
        </w:tc>
        <w:tc>
          <w:tcPr>
            <w:tcW w:w="0" w:type="auto"/>
            <w:vAlign w:val="center"/>
          </w:tcPr>
          <w:p w14:paraId="4F5F8064" w14:textId="2F636741" w:rsidR="008C10F5" w:rsidRPr="00FE0D94" w:rsidRDefault="00FE0D94" w:rsidP="001C2996">
            <w:pPr>
              <w:jc w:val="center"/>
            </w:pPr>
            <w:r w:rsidRPr="00FE0D94">
              <w:t>1</w:t>
            </w:r>
            <w:r w:rsidR="008C10F5" w:rsidRPr="00FE0D94">
              <w:t>%</w:t>
            </w:r>
          </w:p>
        </w:tc>
      </w:tr>
      <w:tr w:rsidR="008C10F5" w14:paraId="375E30D7" w14:textId="77777777" w:rsidTr="009F1F5B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3BA5277" w14:textId="77777777" w:rsidR="008C10F5" w:rsidRDefault="008C10F5" w:rsidP="00CC7488"/>
        </w:tc>
        <w:tc>
          <w:tcPr>
            <w:tcW w:w="0" w:type="auto"/>
            <w:vMerge/>
            <w:vAlign w:val="center"/>
          </w:tcPr>
          <w:p w14:paraId="7DFA855B" w14:textId="18C8BE1A" w:rsidR="008C10F5" w:rsidRDefault="008C10F5" w:rsidP="00CC7488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EDAE401" w14:textId="79C9E78D" w:rsidR="008C10F5" w:rsidRDefault="008C10F5" w:rsidP="00CC7488">
            <w:r>
              <w:rPr>
                <w:b/>
                <w:bCs/>
              </w:rPr>
              <w:t>1</w:t>
            </w:r>
            <w:r>
              <w:rPr>
                <w:b/>
                <w:bCs/>
                <w:vertAlign w:val="superscript"/>
              </w:rPr>
              <w:t>er</w:t>
            </w:r>
            <w:r w:rsidRPr="00364D94">
              <w:rPr>
                <w:b/>
                <w:bCs/>
              </w:rPr>
              <w:t xml:space="preserve"> Examen Parcial</w:t>
            </w:r>
            <w:r>
              <w:t xml:space="preserve"> (temas</w:t>
            </w:r>
            <w:r w:rsidRPr="00605002">
              <w:t> </w:t>
            </w:r>
            <w:r>
              <w:t>1-9)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E69BC39" w14:textId="7DE2174D" w:rsidR="008C10F5" w:rsidRDefault="008C10F5" w:rsidP="00CC7488">
            <w:r>
              <w:t xml:space="preserve">Jue 14 </w:t>
            </w:r>
            <w:proofErr w:type="spellStart"/>
            <w:r>
              <w:t>may</w:t>
            </w:r>
            <w:proofErr w:type="spellEnd"/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966C9F3" w14:textId="32404FBB" w:rsidR="008C10F5" w:rsidRPr="00CC7488" w:rsidRDefault="008C10F5" w:rsidP="00CC7488">
            <w:pPr>
              <w:jc w:val="center"/>
              <w:rPr>
                <w:b/>
                <w:bCs/>
              </w:rPr>
            </w:pPr>
            <w:r w:rsidRPr="00CC7488">
              <w:rPr>
                <w:b/>
                <w:bCs/>
              </w:rPr>
              <w:t>15%</w:t>
            </w:r>
          </w:p>
        </w:tc>
      </w:tr>
      <w:tr w:rsidR="008C10F5" w14:paraId="0F2DDBD4" w14:textId="77777777" w:rsidTr="009F1F5B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1229BEE" w14:textId="2B6022FF" w:rsidR="008C10F5" w:rsidRDefault="008C10F5" w:rsidP="00CC7488">
            <w:r>
              <w:t>[Revisión Tarea 3]</w:t>
            </w:r>
          </w:p>
        </w:tc>
        <w:tc>
          <w:tcPr>
            <w:tcW w:w="0" w:type="auto"/>
            <w:vMerge/>
            <w:vAlign w:val="center"/>
          </w:tcPr>
          <w:p w14:paraId="17C4C4FE" w14:textId="77777777" w:rsidR="008C10F5" w:rsidRDefault="008C10F5" w:rsidP="00CC7488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2C5FB58" w14:textId="77777777" w:rsidR="008C10F5" w:rsidRPr="00D149C2" w:rsidRDefault="008C10F5" w:rsidP="00CC7488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0484C37" w14:textId="5F35FFCD" w:rsidR="008C10F5" w:rsidRPr="00D149C2" w:rsidRDefault="008C10F5" w:rsidP="00CC7488">
            <w:r w:rsidRPr="00D149C2">
              <w:t>Prepa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0A0AD86" w14:textId="77777777" w:rsidR="008C10F5" w:rsidRPr="00D149C2" w:rsidRDefault="008C10F5" w:rsidP="00CC7488">
            <w:pPr>
              <w:jc w:val="center"/>
            </w:pPr>
          </w:p>
        </w:tc>
      </w:tr>
      <w:tr w:rsidR="001C2996" w14:paraId="769D86D2" w14:textId="77777777" w:rsidTr="009F1F5B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F420923" w14:textId="77777777" w:rsidR="001C2996" w:rsidRDefault="001C2996" w:rsidP="001C2996"/>
        </w:tc>
        <w:tc>
          <w:tcPr>
            <w:tcW w:w="0" w:type="auto"/>
            <w:vMerge w:val="restart"/>
            <w:vAlign w:val="center"/>
          </w:tcPr>
          <w:p w14:paraId="23658B7D" w14:textId="410CD21E" w:rsidR="001C2996" w:rsidRDefault="001C2996" w:rsidP="001C2996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9A4F2FC" w14:textId="106358CC" w:rsidR="001C2996" w:rsidRDefault="001C2996" w:rsidP="001C2996">
            <w:r w:rsidRPr="00F33866">
              <w:rPr>
                <w:i/>
                <w:iCs/>
              </w:rPr>
              <w:t xml:space="preserve">Debate 1: Tipos de Entrenamiento </w:t>
            </w:r>
            <w:r>
              <w:t>(temas</w:t>
            </w:r>
            <w:r w:rsidRPr="00605002">
              <w:t> </w:t>
            </w:r>
            <w:r>
              <w:t>1-9)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80A6658" w14:textId="2F81F67A" w:rsidR="001C2996" w:rsidRDefault="001C2996" w:rsidP="001C2996">
            <w:r>
              <w:t xml:space="preserve">Mar 19 </w:t>
            </w:r>
            <w:proofErr w:type="spellStart"/>
            <w:r>
              <w:t>may</w:t>
            </w:r>
            <w:proofErr w:type="spellEnd"/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2050BAB" w14:textId="296F6F4C" w:rsidR="001C2996" w:rsidRPr="008C10F5" w:rsidRDefault="001C2996" w:rsidP="001C2996">
            <w:pPr>
              <w:jc w:val="center"/>
              <w:rPr>
                <w:i/>
                <w:iCs/>
              </w:rPr>
            </w:pPr>
            <w:r w:rsidRPr="008C10F5">
              <w:rPr>
                <w:i/>
                <w:iCs/>
              </w:rPr>
              <w:t>2%</w:t>
            </w:r>
          </w:p>
        </w:tc>
      </w:tr>
      <w:tr w:rsidR="001C2996" w14:paraId="3D73C119" w14:textId="77777777" w:rsidTr="009F1F5B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4A6C4E1" w14:textId="2FBEDD69" w:rsidR="001C2996" w:rsidRDefault="001C2996" w:rsidP="001C2996">
            <w:r>
              <w:t>[Defensa de proyectos]</w:t>
            </w:r>
          </w:p>
        </w:tc>
        <w:tc>
          <w:tcPr>
            <w:tcW w:w="0" w:type="auto"/>
            <w:vMerge/>
            <w:vAlign w:val="center"/>
          </w:tcPr>
          <w:p w14:paraId="0CDBA25D" w14:textId="271F80B2" w:rsidR="001C2996" w:rsidRDefault="001C2996" w:rsidP="001C2996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0F08D38" w14:textId="490C2376" w:rsidR="001C2996" w:rsidRDefault="001C2996" w:rsidP="001C2996">
            <w:r w:rsidRPr="00364D94">
              <w:rPr>
                <w:b/>
                <w:bCs/>
              </w:rPr>
              <w:t>Proyecto parte 1</w:t>
            </w:r>
            <w:r>
              <w:t xml:space="preserve"> (temas</w:t>
            </w:r>
            <w:r w:rsidRPr="00605002">
              <w:t> </w:t>
            </w:r>
            <w:r>
              <w:t>1-9)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7668978" w14:textId="3FEC30E8" w:rsidR="001C2996" w:rsidRDefault="008C10F5" w:rsidP="001C2996">
            <w:r>
              <w:t>Jue 21 May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3B47832" w14:textId="0E16D987" w:rsidR="001C2996" w:rsidRPr="00E8765E" w:rsidRDefault="001C2996" w:rsidP="001C2996">
            <w:pPr>
              <w:jc w:val="center"/>
              <w:rPr>
                <w:b/>
                <w:bCs/>
              </w:rPr>
            </w:pPr>
            <w:r w:rsidRPr="00E8765E">
              <w:rPr>
                <w:b/>
                <w:bCs/>
              </w:rPr>
              <w:t>15%</w:t>
            </w:r>
          </w:p>
        </w:tc>
      </w:tr>
      <w:tr w:rsidR="00F60CC3" w14:paraId="3FEEBE04" w14:textId="77777777" w:rsidTr="00CE4C4C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83719D9" w14:textId="01B99CF0" w:rsidR="00F60CC3" w:rsidRPr="00B856F4" w:rsidRDefault="00F60CC3" w:rsidP="00F60CC3">
            <w:pPr>
              <w:pStyle w:val="ListParagraph"/>
              <w:numPr>
                <w:ilvl w:val="0"/>
                <w:numId w:val="1"/>
              </w:numPr>
              <w:rPr>
                <w:lang w:val="es-VE"/>
              </w:rPr>
            </w:pPr>
            <w:r w:rsidRPr="00364D94">
              <w:lastRenderedPageBreak/>
              <w:t>Aspectos básicos de la evolución natural</w:t>
            </w:r>
          </w:p>
        </w:tc>
        <w:tc>
          <w:tcPr>
            <w:tcW w:w="0" w:type="auto"/>
            <w:vMerge w:val="restart"/>
            <w:vAlign w:val="center"/>
          </w:tcPr>
          <w:p w14:paraId="54E78175" w14:textId="485851F4" w:rsidR="00F60CC3" w:rsidRDefault="00F60CC3" w:rsidP="00F60CC3">
            <w:pPr>
              <w:jc w:val="center"/>
            </w:pPr>
            <w:r>
              <w:t>7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05E475C" w14:textId="4088C946" w:rsidR="00F60CC3" w:rsidRPr="00F60CC3" w:rsidRDefault="00F60CC3" w:rsidP="00F60CC3">
            <w:pPr>
              <w:rPr>
                <w:lang w:val="es-VE"/>
              </w:rPr>
            </w:pPr>
            <w:r w:rsidRPr="00127FB2">
              <w:rPr>
                <w:lang w:val="fr-FR"/>
              </w:rPr>
              <w:t xml:space="preserve">Quiz </w:t>
            </w:r>
            <w:proofErr w:type="spellStart"/>
            <w:proofErr w:type="gramStart"/>
            <w:r w:rsidRPr="00127FB2">
              <w:rPr>
                <w:lang w:val="fr-FR"/>
              </w:rPr>
              <w:t>lectura</w:t>
            </w:r>
            <w:proofErr w:type="spellEnd"/>
            <w:r w:rsidRPr="00127FB2">
              <w:rPr>
                <w:lang w:val="fr-FR"/>
              </w:rPr>
              <w:t>:</w:t>
            </w:r>
            <w:proofErr w:type="gramEnd"/>
            <w:r w:rsidRPr="00127FB2">
              <w:rPr>
                <w:lang w:val="fr-FR"/>
              </w:rPr>
              <w:t xml:space="preserve"> Keller, Liu &amp; Fo</w:t>
            </w:r>
            <w:r>
              <w:rPr>
                <w:lang w:val="fr-FR"/>
              </w:rPr>
              <w:t>gel Cap 10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BE476CD" w14:textId="30979688" w:rsidR="00F60CC3" w:rsidRDefault="008C10F5" w:rsidP="00F60CC3">
            <w:r>
              <w:t xml:space="preserve">Mar 26 </w:t>
            </w:r>
            <w:proofErr w:type="spellStart"/>
            <w:r>
              <w:t>may</w:t>
            </w:r>
            <w:proofErr w:type="spellEnd"/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6AE8345" w14:textId="2632560C" w:rsidR="00F60CC3" w:rsidRDefault="00F60CC3" w:rsidP="00F60CC3">
            <w:pPr>
              <w:jc w:val="center"/>
            </w:pPr>
            <w:r>
              <w:t>1%</w:t>
            </w:r>
          </w:p>
        </w:tc>
      </w:tr>
      <w:tr w:rsidR="00F60CC3" w14:paraId="68004909" w14:textId="77777777" w:rsidTr="00CE4C4C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DF4708C" w14:textId="77777777" w:rsidR="00F60CC3" w:rsidRDefault="00F60CC3" w:rsidP="00F60CC3">
            <w:pPr>
              <w:pStyle w:val="ListParagraph"/>
              <w:numPr>
                <w:ilvl w:val="0"/>
                <w:numId w:val="1"/>
              </w:numPr>
            </w:pPr>
            <w:r w:rsidRPr="00B856F4">
              <w:rPr>
                <w:lang w:val="es-VE"/>
              </w:rPr>
              <w:t>Componentes de un algoritmo genético simple</w:t>
            </w:r>
          </w:p>
        </w:tc>
        <w:tc>
          <w:tcPr>
            <w:tcW w:w="0" w:type="auto"/>
            <w:vMerge/>
            <w:vAlign w:val="center"/>
          </w:tcPr>
          <w:p w14:paraId="558EA704" w14:textId="7E041F12" w:rsidR="00F60CC3" w:rsidRDefault="00F60CC3" w:rsidP="00F60CC3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CAA1D8B" w14:textId="1DFE8804" w:rsidR="00F60CC3" w:rsidRPr="00127FB2" w:rsidRDefault="00F60CC3" w:rsidP="00F60CC3">
            <w:pPr>
              <w:rPr>
                <w:lang w:val="fr-FR"/>
              </w:rPr>
            </w:pPr>
            <w:r w:rsidRPr="00127FB2">
              <w:rPr>
                <w:lang w:val="fr-FR"/>
              </w:rPr>
              <w:t xml:space="preserve">Quiz </w:t>
            </w:r>
            <w:proofErr w:type="spellStart"/>
            <w:proofErr w:type="gramStart"/>
            <w:r w:rsidRPr="00127FB2">
              <w:rPr>
                <w:lang w:val="fr-FR"/>
              </w:rPr>
              <w:t>lectura</w:t>
            </w:r>
            <w:proofErr w:type="spellEnd"/>
            <w:r w:rsidRPr="00127FB2">
              <w:rPr>
                <w:lang w:val="fr-FR"/>
              </w:rPr>
              <w:t>:</w:t>
            </w:r>
            <w:proofErr w:type="gramEnd"/>
            <w:r w:rsidRPr="00127FB2">
              <w:rPr>
                <w:lang w:val="fr-FR"/>
              </w:rPr>
              <w:t xml:space="preserve"> Keller, Liu &amp; Fo</w:t>
            </w:r>
            <w:r>
              <w:rPr>
                <w:lang w:val="fr-FR"/>
              </w:rPr>
              <w:t>gel Cap 11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53C3637" w14:textId="149EFB38" w:rsidR="00F60CC3" w:rsidRDefault="008C10F5" w:rsidP="00F60CC3">
            <w:r>
              <w:t xml:space="preserve">Jue 28 </w:t>
            </w:r>
            <w:proofErr w:type="spellStart"/>
            <w:r>
              <w:t>may</w:t>
            </w:r>
            <w:proofErr w:type="spellEnd"/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1F891DA" w14:textId="77777777" w:rsidR="00F60CC3" w:rsidRDefault="00F60CC3" w:rsidP="00F60CC3">
            <w:pPr>
              <w:jc w:val="center"/>
            </w:pPr>
            <w:r>
              <w:t>1%</w:t>
            </w:r>
          </w:p>
        </w:tc>
      </w:tr>
      <w:tr w:rsidR="00F60CC3" w14:paraId="6079A928" w14:textId="77777777" w:rsidTr="009F1F5B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EA12D7D" w14:textId="4D56309D" w:rsidR="00F60CC3" w:rsidRDefault="00F60CC3" w:rsidP="00F60CC3">
            <w:pPr>
              <w:pStyle w:val="ListParagraph"/>
              <w:numPr>
                <w:ilvl w:val="0"/>
                <w:numId w:val="1"/>
              </w:numPr>
            </w:pPr>
            <w:r>
              <w:t>Algoritmo genético modificado</w:t>
            </w:r>
          </w:p>
        </w:tc>
        <w:tc>
          <w:tcPr>
            <w:tcW w:w="0" w:type="auto"/>
            <w:vMerge w:val="restart"/>
            <w:vAlign w:val="center"/>
          </w:tcPr>
          <w:p w14:paraId="185AE3C3" w14:textId="5E4A75C6" w:rsidR="00F60CC3" w:rsidRDefault="00F60CC3" w:rsidP="00F60CC3">
            <w:pPr>
              <w:jc w:val="center"/>
            </w:pPr>
            <w:r>
              <w:t>8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1E07106" w14:textId="5A7AF613" w:rsidR="00F60CC3" w:rsidRPr="00FF3781" w:rsidRDefault="00F60CC3" w:rsidP="00F60CC3">
            <w:pPr>
              <w:rPr>
                <w:lang w:val="fr-FR"/>
              </w:rPr>
            </w:pPr>
            <w:r w:rsidRPr="00FF3781">
              <w:rPr>
                <w:lang w:val="fr-FR"/>
              </w:rPr>
              <w:t xml:space="preserve">Quiz </w:t>
            </w:r>
            <w:proofErr w:type="spellStart"/>
            <w:proofErr w:type="gramStart"/>
            <w:r w:rsidRPr="00FF3781">
              <w:rPr>
                <w:lang w:val="fr-FR"/>
              </w:rPr>
              <w:t>lectura</w:t>
            </w:r>
            <w:proofErr w:type="spellEnd"/>
            <w:r w:rsidRPr="00FF3781">
              <w:rPr>
                <w:lang w:val="fr-FR"/>
              </w:rPr>
              <w:t>:</w:t>
            </w:r>
            <w:proofErr w:type="gramEnd"/>
            <w:r w:rsidRPr="00FF3781">
              <w:rPr>
                <w:lang w:val="fr-FR"/>
              </w:rPr>
              <w:t xml:space="preserve"> Keller Liu &amp; Fo</w:t>
            </w:r>
            <w:r>
              <w:rPr>
                <w:lang w:val="fr-FR"/>
              </w:rPr>
              <w:t>gel Cap 12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A5CF46E" w14:textId="78DA0823" w:rsidR="00F60CC3" w:rsidRDefault="00F60CC3" w:rsidP="00F60CC3">
            <w:r>
              <w:t xml:space="preserve">Mar </w:t>
            </w:r>
            <w:r w:rsidR="008C10F5">
              <w:t>2 jun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B1A0689" w14:textId="6DDCF36A" w:rsidR="00F60CC3" w:rsidRDefault="00F60CC3" w:rsidP="00F60CC3">
            <w:pPr>
              <w:jc w:val="center"/>
            </w:pPr>
            <w:r>
              <w:t>1%</w:t>
            </w:r>
          </w:p>
        </w:tc>
      </w:tr>
      <w:tr w:rsidR="00F60CC3" w14:paraId="6E25E72C" w14:textId="77777777" w:rsidTr="00643F71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B81DDAD" w14:textId="126BABA6" w:rsidR="00F60CC3" w:rsidRDefault="00F60CC3" w:rsidP="00F60CC3">
            <w:pPr>
              <w:pStyle w:val="ListParagraph"/>
              <w:numPr>
                <w:ilvl w:val="0"/>
                <w:numId w:val="1"/>
              </w:numPr>
            </w:pPr>
            <w:r>
              <w:t>Aplicaciones de algoritmos genéticos</w:t>
            </w:r>
          </w:p>
        </w:tc>
        <w:tc>
          <w:tcPr>
            <w:tcW w:w="0" w:type="auto"/>
            <w:vMerge/>
            <w:vAlign w:val="center"/>
          </w:tcPr>
          <w:p w14:paraId="6021E6A0" w14:textId="019917F7" w:rsidR="00F60CC3" w:rsidRDefault="00F60CC3" w:rsidP="00F60CC3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F996B7C" w14:textId="10001685" w:rsidR="00F60CC3" w:rsidRPr="00F60CC3" w:rsidRDefault="00F60CC3" w:rsidP="00F60CC3">
            <w:r w:rsidRPr="00F60CC3">
              <w:rPr>
                <w:lang w:val="fr-FR"/>
              </w:rPr>
              <w:t xml:space="preserve">Quiz </w:t>
            </w:r>
            <w:proofErr w:type="spellStart"/>
            <w:proofErr w:type="gramStart"/>
            <w:r w:rsidRPr="00F60CC3">
              <w:rPr>
                <w:lang w:val="fr-FR"/>
              </w:rPr>
              <w:t>lectura</w:t>
            </w:r>
            <w:proofErr w:type="spellEnd"/>
            <w:r w:rsidRPr="00F60CC3">
              <w:rPr>
                <w:lang w:val="fr-FR"/>
              </w:rPr>
              <w:t>:</w:t>
            </w:r>
            <w:proofErr w:type="gramEnd"/>
            <w:r w:rsidRPr="00F60CC3">
              <w:rPr>
                <w:lang w:val="fr-FR"/>
              </w:rPr>
              <w:t xml:space="preserve"> Keller Liu &amp; Fogel Cap 13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BBD21FB" w14:textId="1C8A6327" w:rsidR="00F60CC3" w:rsidRDefault="008C10F5" w:rsidP="00F60CC3">
            <w:r>
              <w:t>Jue 4 jun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1CD5AEB" w14:textId="472145ED" w:rsidR="00F60CC3" w:rsidRDefault="00F60CC3" w:rsidP="00F60CC3">
            <w:pPr>
              <w:jc w:val="center"/>
            </w:pPr>
            <w:r>
              <w:t>1%</w:t>
            </w:r>
          </w:p>
        </w:tc>
      </w:tr>
      <w:tr w:rsidR="008C10F5" w14:paraId="251C5CF0" w14:textId="77777777" w:rsidTr="00F920B2">
        <w:tc>
          <w:tcPr>
            <w:tcW w:w="0" w:type="auto"/>
            <w:vMerge w:val="restart"/>
            <w:vAlign w:val="center"/>
          </w:tcPr>
          <w:p w14:paraId="3F22824A" w14:textId="0B7F54F2" w:rsidR="008C10F5" w:rsidRDefault="008C10F5" w:rsidP="00F60CC3">
            <w:pPr>
              <w:pStyle w:val="ListParagraph"/>
              <w:numPr>
                <w:ilvl w:val="0"/>
                <w:numId w:val="1"/>
              </w:numPr>
            </w:pPr>
            <w:r>
              <w:t xml:space="preserve">Autómatas </w:t>
            </w:r>
          </w:p>
        </w:tc>
        <w:tc>
          <w:tcPr>
            <w:tcW w:w="0" w:type="auto"/>
            <w:vMerge w:val="restart"/>
            <w:vAlign w:val="center"/>
          </w:tcPr>
          <w:p w14:paraId="29ED1BBD" w14:textId="3EC0DDA3" w:rsidR="008C10F5" w:rsidRDefault="008C10F5" w:rsidP="00F60CC3">
            <w:pPr>
              <w:jc w:val="center"/>
            </w:pPr>
            <w:r>
              <w:t>9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84DE6BF" w14:textId="50A9F0AC" w:rsidR="008C10F5" w:rsidRPr="007A170A" w:rsidRDefault="008C10F5" w:rsidP="00F60CC3">
            <w:pPr>
              <w:rPr>
                <w:lang w:val="fr-FR"/>
              </w:rPr>
            </w:pPr>
            <w:r w:rsidRPr="003744A7">
              <w:rPr>
                <w:b/>
                <w:bCs/>
                <w:i/>
                <w:iCs/>
              </w:rPr>
              <w:t>Tarea 4: Algoritmo genético</w:t>
            </w:r>
            <w:r w:rsidRPr="00561997">
              <w:rPr>
                <w:i/>
                <w:iCs/>
              </w:rPr>
              <w:t xml:space="preserve"> </w:t>
            </w:r>
            <w:r w:rsidRPr="004B5CD6">
              <w:t>(tema</w:t>
            </w:r>
            <w:r w:rsidR="00E37C61" w:rsidRPr="004B5CD6">
              <w:t>s</w:t>
            </w:r>
            <w:r w:rsidRPr="00605002">
              <w:t> </w:t>
            </w:r>
            <w:r w:rsidR="004B5CD6">
              <w:t>10-11</w:t>
            </w:r>
            <w:r w:rsidRPr="00561997">
              <w:rPr>
                <w:i/>
                <w:iCs/>
              </w:rPr>
              <w:t>)</w:t>
            </w:r>
          </w:p>
        </w:tc>
        <w:tc>
          <w:tcPr>
            <w:tcW w:w="0" w:type="auto"/>
            <w:vMerge w:val="restart"/>
            <w:vAlign w:val="center"/>
          </w:tcPr>
          <w:p w14:paraId="2F99F2FF" w14:textId="66319951" w:rsidR="008C10F5" w:rsidRDefault="008C10F5" w:rsidP="00F60CC3">
            <w:r>
              <w:t>Mar 9 jun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00BF0A9" w14:textId="6896EE88" w:rsidR="008C10F5" w:rsidRPr="008C10F5" w:rsidRDefault="008C10F5" w:rsidP="00F60CC3">
            <w:pPr>
              <w:jc w:val="center"/>
              <w:rPr>
                <w:i/>
                <w:iCs/>
              </w:rPr>
            </w:pPr>
            <w:r w:rsidRPr="008C10F5">
              <w:rPr>
                <w:i/>
                <w:iCs/>
              </w:rPr>
              <w:t>4%</w:t>
            </w:r>
          </w:p>
        </w:tc>
      </w:tr>
      <w:tr w:rsidR="008C10F5" w14:paraId="621EAB1A" w14:textId="77777777" w:rsidTr="00F20504">
        <w:tc>
          <w:tcPr>
            <w:tcW w:w="0" w:type="auto"/>
            <w:vMerge/>
            <w:tcBorders>
              <w:bottom w:val="single" w:sz="4" w:space="0" w:color="000000"/>
            </w:tcBorders>
            <w:vAlign w:val="center"/>
          </w:tcPr>
          <w:p w14:paraId="04780DED" w14:textId="3FDFE5CA" w:rsidR="008C10F5" w:rsidRDefault="008C10F5" w:rsidP="00F60CC3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0" w:type="auto"/>
            <w:vMerge/>
            <w:vAlign w:val="center"/>
          </w:tcPr>
          <w:p w14:paraId="0CBAF380" w14:textId="5395FDD7" w:rsidR="008C10F5" w:rsidRDefault="008C10F5" w:rsidP="00F60CC3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B1C2407" w14:textId="30FDB076" w:rsidR="008C10F5" w:rsidRPr="001E03B1" w:rsidRDefault="008C10F5" w:rsidP="00F60CC3">
            <w:pPr>
              <w:rPr>
                <w:lang w:val="fr-FR"/>
              </w:rPr>
            </w:pPr>
            <w:r w:rsidRPr="001E03B1">
              <w:rPr>
                <w:lang w:val="fr-FR"/>
              </w:rPr>
              <w:t xml:space="preserve">Quiz </w:t>
            </w:r>
            <w:proofErr w:type="spellStart"/>
            <w:proofErr w:type="gramStart"/>
            <w:r w:rsidRPr="001E03B1">
              <w:rPr>
                <w:lang w:val="fr-FR"/>
              </w:rPr>
              <w:t>lectura</w:t>
            </w:r>
            <w:proofErr w:type="spellEnd"/>
            <w:r w:rsidRPr="001E03B1">
              <w:rPr>
                <w:lang w:val="fr-FR"/>
              </w:rPr>
              <w:t>:</w:t>
            </w:r>
            <w:proofErr w:type="gramEnd"/>
            <w:r w:rsidRPr="001E03B1">
              <w:rPr>
                <w:lang w:val="fr-FR"/>
              </w:rPr>
              <w:t xml:space="preserve"> Russell &amp; Norvig C</w:t>
            </w:r>
            <w:r>
              <w:rPr>
                <w:lang w:val="fr-FR"/>
              </w:rPr>
              <w:t>ap. 22</w:t>
            </w:r>
          </w:p>
        </w:tc>
        <w:tc>
          <w:tcPr>
            <w:tcW w:w="0" w:type="auto"/>
            <w:vMerge/>
            <w:tcBorders>
              <w:bottom w:val="single" w:sz="4" w:space="0" w:color="000000"/>
            </w:tcBorders>
            <w:vAlign w:val="center"/>
          </w:tcPr>
          <w:p w14:paraId="019F1908" w14:textId="75DB3C9F" w:rsidR="008C10F5" w:rsidRPr="00F33866" w:rsidRDefault="008C10F5" w:rsidP="00F60CC3">
            <w:pPr>
              <w:rPr>
                <w:lang w:val="fr-FR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F8FFE61" w14:textId="0F498C88" w:rsidR="008C10F5" w:rsidRDefault="008C10F5" w:rsidP="00F60CC3">
            <w:pPr>
              <w:jc w:val="center"/>
            </w:pPr>
            <w:r>
              <w:t>1%</w:t>
            </w:r>
          </w:p>
        </w:tc>
      </w:tr>
      <w:tr w:rsidR="00F60CC3" w14:paraId="2B31E27D" w14:textId="77777777" w:rsidTr="009F1F5B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C2618FC" w14:textId="1A7194AF" w:rsidR="00F60CC3" w:rsidRDefault="00F60CC3" w:rsidP="00F60CC3">
            <w:pPr>
              <w:pStyle w:val="ListParagraph"/>
              <w:numPr>
                <w:ilvl w:val="0"/>
                <w:numId w:val="1"/>
              </w:numPr>
            </w:pPr>
            <w:r>
              <w:t>Tipos de autómatas celulares</w:t>
            </w:r>
          </w:p>
        </w:tc>
        <w:tc>
          <w:tcPr>
            <w:tcW w:w="0" w:type="auto"/>
            <w:vMerge/>
            <w:vAlign w:val="center"/>
          </w:tcPr>
          <w:p w14:paraId="6C99656B" w14:textId="79CBC60A" w:rsidR="00F60CC3" w:rsidRDefault="00F60CC3" w:rsidP="00F60CC3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3D4ACF6" w14:textId="5DA75107" w:rsidR="00F60CC3" w:rsidRPr="00EA5AA6" w:rsidRDefault="00F60CC3" w:rsidP="00F60CC3">
            <w:r w:rsidRPr="00B72C45">
              <w:rPr>
                <w:lang w:val="en-US"/>
              </w:rPr>
              <w:t xml:space="preserve">Quiz </w:t>
            </w:r>
            <w:proofErr w:type="spellStart"/>
            <w:r w:rsidRPr="00B72C45">
              <w:rPr>
                <w:lang w:val="en-US"/>
              </w:rPr>
              <w:t>lectura</w:t>
            </w:r>
            <w:proofErr w:type="spellEnd"/>
            <w:r w:rsidRPr="00B72C45">
              <w:rPr>
                <w:lang w:val="en-US"/>
              </w:rPr>
              <w:t xml:space="preserve">: </w:t>
            </w:r>
            <w:r>
              <w:t>Millington &amp; Funge 6.2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0FC3335" w14:textId="0C501AF2" w:rsidR="00F60CC3" w:rsidRDefault="008C10F5" w:rsidP="00F60CC3">
            <w:r>
              <w:t>Jue 11 jun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64549EE" w14:textId="734D1C86" w:rsidR="00F60CC3" w:rsidRDefault="00F60CC3" w:rsidP="00F60CC3">
            <w:pPr>
              <w:jc w:val="center"/>
            </w:pPr>
            <w:r>
              <w:t>1%</w:t>
            </w:r>
          </w:p>
        </w:tc>
      </w:tr>
      <w:tr w:rsidR="008C10F5" w14:paraId="4ADB04BF" w14:textId="77777777" w:rsidTr="002D34AC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1E40C0E" w14:textId="00C87B68" w:rsidR="008C10F5" w:rsidRDefault="008C10F5" w:rsidP="008C10F5">
            <w:pPr>
              <w:pStyle w:val="ListParagraph"/>
              <w:numPr>
                <w:ilvl w:val="0"/>
                <w:numId w:val="1"/>
              </w:numPr>
            </w:pPr>
            <w:r>
              <w:t>Tipos de Vecindades</w:t>
            </w:r>
          </w:p>
        </w:tc>
        <w:tc>
          <w:tcPr>
            <w:tcW w:w="0" w:type="auto"/>
            <w:vMerge w:val="restart"/>
            <w:vAlign w:val="center"/>
          </w:tcPr>
          <w:p w14:paraId="14AF4C9B" w14:textId="303EA2A2" w:rsidR="008C10F5" w:rsidRDefault="008C10F5" w:rsidP="008C10F5">
            <w:pPr>
              <w:jc w:val="center"/>
            </w:pPr>
            <w:r>
              <w:t>10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41A8FC8" w14:textId="0D146606" w:rsidR="008C10F5" w:rsidRPr="001C2996" w:rsidRDefault="008C10F5" w:rsidP="008C10F5">
            <w:pPr>
              <w:rPr>
                <w:lang w:val="en-US"/>
              </w:rPr>
            </w:pPr>
            <w:r w:rsidRPr="00637737">
              <w:rPr>
                <w:lang w:val="en-US"/>
              </w:rPr>
              <w:t xml:space="preserve">Quiz </w:t>
            </w:r>
            <w:proofErr w:type="spellStart"/>
            <w:r w:rsidRPr="00637737">
              <w:rPr>
                <w:lang w:val="en-US"/>
              </w:rPr>
              <w:t>lectura</w:t>
            </w:r>
            <w:proofErr w:type="spellEnd"/>
            <w:r w:rsidRPr="00637737">
              <w:rPr>
                <w:lang w:val="en-US"/>
              </w:rPr>
              <w:t>: Conway’s Game of L</w:t>
            </w:r>
            <w:r>
              <w:rPr>
                <w:lang w:val="en-US"/>
              </w:rPr>
              <w:t>ife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A0AAB59" w14:textId="6A8987C8" w:rsidR="008C10F5" w:rsidRDefault="008C10F5" w:rsidP="008C10F5">
            <w:r>
              <w:t>Mar 16 jun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65C37F1" w14:textId="118D34A6" w:rsidR="008C10F5" w:rsidRPr="00E8765E" w:rsidRDefault="008C10F5" w:rsidP="008C10F5">
            <w:pPr>
              <w:jc w:val="center"/>
              <w:rPr>
                <w:b/>
                <w:bCs/>
              </w:rPr>
            </w:pPr>
            <w:r>
              <w:rPr>
                <w:lang w:val="en-US"/>
              </w:rPr>
              <w:t>1%</w:t>
            </w:r>
          </w:p>
        </w:tc>
      </w:tr>
      <w:tr w:rsidR="008C10F5" w14:paraId="56E58E2B" w14:textId="77777777" w:rsidTr="00222930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69FE3AA" w14:textId="77777777" w:rsidR="008C10F5" w:rsidRDefault="008C10F5" w:rsidP="008C10F5">
            <w:r>
              <w:t>[Defensa de proyectos]</w:t>
            </w:r>
          </w:p>
        </w:tc>
        <w:tc>
          <w:tcPr>
            <w:tcW w:w="0" w:type="auto"/>
            <w:vMerge/>
            <w:vAlign w:val="center"/>
          </w:tcPr>
          <w:p w14:paraId="2EEDCB59" w14:textId="77777777" w:rsidR="008C10F5" w:rsidRDefault="008C10F5" w:rsidP="008C10F5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39EDFF5" w14:textId="6D4A246C" w:rsidR="008C10F5" w:rsidRDefault="008C10F5" w:rsidP="008C10F5">
            <w:pPr>
              <w:rPr>
                <w:b/>
                <w:bCs/>
              </w:rPr>
            </w:pPr>
            <w:r w:rsidRPr="00364D94">
              <w:rPr>
                <w:b/>
                <w:bCs/>
              </w:rPr>
              <w:t xml:space="preserve">Proyecto parte </w:t>
            </w:r>
            <w:r>
              <w:rPr>
                <w:b/>
                <w:bCs/>
              </w:rPr>
              <w:t>2</w:t>
            </w:r>
            <w:r>
              <w:t xml:space="preserve"> (temas</w:t>
            </w:r>
            <w:r w:rsidRPr="00605002">
              <w:t> </w:t>
            </w:r>
            <w:r>
              <w:t>1-16</w:t>
            </w:r>
            <w:r w:rsidR="00FB43E9">
              <w:t xml:space="preserve">; </w:t>
            </w:r>
            <w:r w:rsidR="00FB43E9" w:rsidRPr="00BA4309">
              <w:rPr>
                <w:i/>
                <w:iCs/>
              </w:rPr>
              <w:t>RA1</w:t>
            </w:r>
            <w:r w:rsidR="00FB43E9">
              <w:t xml:space="preserve">; </w:t>
            </w:r>
            <w:r w:rsidR="00FB43E9" w:rsidRPr="00BA4309">
              <w:rPr>
                <w:i/>
                <w:iCs/>
              </w:rPr>
              <w:t>RA11</w:t>
            </w:r>
            <w:r>
              <w:t>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3102B6E9" w14:textId="3C8220E8" w:rsidR="008C10F5" w:rsidRDefault="008C10F5" w:rsidP="008C10F5">
            <w:r>
              <w:t>Jue 18 jun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02FDAB1" w14:textId="77777777" w:rsidR="008C10F5" w:rsidRPr="00E8765E" w:rsidRDefault="008C10F5" w:rsidP="008C10F5">
            <w:pPr>
              <w:jc w:val="center"/>
              <w:rPr>
                <w:b/>
                <w:bCs/>
              </w:rPr>
            </w:pPr>
            <w:r w:rsidRPr="00E8765E">
              <w:rPr>
                <w:b/>
                <w:bCs/>
              </w:rPr>
              <w:t>15%</w:t>
            </w:r>
          </w:p>
        </w:tc>
      </w:tr>
      <w:tr w:rsidR="008C10F5" w14:paraId="3B1B4D05" w14:textId="77777777" w:rsidTr="00222930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72BF1F5" w14:textId="354BD55E" w:rsidR="008C10F5" w:rsidRDefault="008C10F5" w:rsidP="008C10F5">
            <w:r>
              <w:t>[Revisión Tarea 4]</w:t>
            </w:r>
          </w:p>
        </w:tc>
        <w:tc>
          <w:tcPr>
            <w:tcW w:w="0" w:type="auto"/>
            <w:vMerge/>
            <w:vAlign w:val="center"/>
          </w:tcPr>
          <w:p w14:paraId="0BEDF8AF" w14:textId="77777777" w:rsidR="008C10F5" w:rsidRDefault="008C10F5" w:rsidP="008C10F5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369F949" w14:textId="77777777" w:rsidR="008C10F5" w:rsidRPr="00D149C2" w:rsidRDefault="008C10F5" w:rsidP="008C10F5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38D49B3" w14:textId="4A77E73C" w:rsidR="008C10F5" w:rsidRPr="00D149C2" w:rsidRDefault="008C10F5" w:rsidP="008C10F5">
            <w:r w:rsidRPr="00D149C2">
              <w:t>Prepa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E512C3F" w14:textId="77777777" w:rsidR="008C10F5" w:rsidRPr="00D149C2" w:rsidRDefault="008C10F5" w:rsidP="008C10F5">
            <w:pPr>
              <w:jc w:val="center"/>
            </w:pPr>
          </w:p>
        </w:tc>
      </w:tr>
      <w:tr w:rsidR="008C10F5" w:rsidRPr="00637737" w14:paraId="0CD5848B" w14:textId="77777777" w:rsidTr="004161FF">
        <w:trPr>
          <w:trHeight w:val="270"/>
        </w:trPr>
        <w:tc>
          <w:tcPr>
            <w:tcW w:w="0" w:type="auto"/>
            <w:vMerge w:val="restart"/>
            <w:vAlign w:val="center"/>
          </w:tcPr>
          <w:p w14:paraId="33CAA3A3" w14:textId="620A4E01" w:rsidR="008C10F5" w:rsidRDefault="008C10F5" w:rsidP="008C10F5">
            <w:pPr>
              <w:pStyle w:val="ListParagraph"/>
              <w:numPr>
                <w:ilvl w:val="0"/>
                <w:numId w:val="1"/>
              </w:numPr>
            </w:pPr>
            <w:r>
              <w:t>Autómatas Wolfram</w:t>
            </w:r>
          </w:p>
        </w:tc>
        <w:tc>
          <w:tcPr>
            <w:tcW w:w="0" w:type="auto"/>
            <w:vMerge w:val="restart"/>
            <w:vAlign w:val="center"/>
          </w:tcPr>
          <w:p w14:paraId="7FF46FF7" w14:textId="4957BA95" w:rsidR="008C10F5" w:rsidRDefault="008C10F5" w:rsidP="008C10F5">
            <w:pPr>
              <w:jc w:val="center"/>
            </w:pPr>
            <w:r>
              <w:t>11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F784912" w14:textId="4B788ABB" w:rsidR="008C10F5" w:rsidRPr="00637737" w:rsidRDefault="00D149C2" w:rsidP="008C10F5">
            <w:pPr>
              <w:rPr>
                <w:lang w:val="en-US"/>
              </w:rPr>
            </w:pPr>
            <w:r>
              <w:rPr>
                <w:lang w:val="en-US"/>
              </w:rPr>
              <w:t xml:space="preserve">Quiz </w:t>
            </w:r>
            <w:proofErr w:type="spellStart"/>
            <w:r>
              <w:rPr>
                <w:lang w:val="en-US"/>
              </w:rPr>
              <w:t>lectura</w:t>
            </w:r>
            <w:proofErr w:type="spellEnd"/>
            <w:r>
              <w:rPr>
                <w:lang w:val="en-US"/>
              </w:rPr>
              <w:t>: Wolfram Cap. 2</w:t>
            </w:r>
          </w:p>
        </w:tc>
        <w:tc>
          <w:tcPr>
            <w:tcW w:w="0" w:type="auto"/>
            <w:vMerge w:val="restart"/>
            <w:vAlign w:val="center"/>
          </w:tcPr>
          <w:p w14:paraId="24981893" w14:textId="7C226D31" w:rsidR="008C10F5" w:rsidRPr="00637737" w:rsidRDefault="008C10F5" w:rsidP="008C10F5">
            <w:pPr>
              <w:rPr>
                <w:lang w:val="en-US"/>
              </w:rPr>
            </w:pPr>
            <w:r>
              <w:t>Mar 23 jun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9F37B7E" w14:textId="3A9C8FBE" w:rsidR="008C10F5" w:rsidRPr="00637737" w:rsidRDefault="008C10F5" w:rsidP="008C10F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1%</w:t>
            </w:r>
          </w:p>
        </w:tc>
      </w:tr>
      <w:tr w:rsidR="008C10F5" w14:paraId="23158AC3" w14:textId="77777777" w:rsidTr="009F1F5B">
        <w:trPr>
          <w:trHeight w:val="270"/>
        </w:trPr>
        <w:tc>
          <w:tcPr>
            <w:tcW w:w="0" w:type="auto"/>
            <w:vMerge/>
            <w:tcBorders>
              <w:bottom w:val="single" w:sz="4" w:space="0" w:color="000000"/>
            </w:tcBorders>
            <w:vAlign w:val="center"/>
          </w:tcPr>
          <w:p w14:paraId="5A2AE3C9" w14:textId="77777777" w:rsidR="008C10F5" w:rsidRPr="00637737" w:rsidRDefault="008C10F5" w:rsidP="008C10F5">
            <w:pPr>
              <w:pStyle w:val="ListParagraph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0" w:type="auto"/>
            <w:vMerge/>
            <w:vAlign w:val="center"/>
          </w:tcPr>
          <w:p w14:paraId="3A716D50" w14:textId="2EEF853E" w:rsidR="008C10F5" w:rsidRPr="00637737" w:rsidRDefault="008C10F5" w:rsidP="008C10F5">
            <w:pPr>
              <w:jc w:val="center"/>
              <w:rPr>
                <w:lang w:val="en-US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C7B60FE" w14:textId="465FC9A3" w:rsidR="008C10F5" w:rsidRPr="00561997" w:rsidRDefault="008C10F5" w:rsidP="008C10F5">
            <w:pPr>
              <w:rPr>
                <w:i/>
                <w:iCs/>
              </w:rPr>
            </w:pPr>
            <w:r w:rsidRPr="003744A7">
              <w:rPr>
                <w:b/>
                <w:bCs/>
                <w:i/>
                <w:iCs/>
              </w:rPr>
              <w:t xml:space="preserve">Tarea 5: </w:t>
            </w:r>
            <w:proofErr w:type="spellStart"/>
            <w:r w:rsidRPr="003744A7">
              <w:rPr>
                <w:b/>
                <w:bCs/>
                <w:i/>
                <w:iCs/>
              </w:rPr>
              <w:t>SimCity</w:t>
            </w:r>
            <w:proofErr w:type="spellEnd"/>
            <w:r>
              <w:rPr>
                <w:i/>
                <w:iCs/>
              </w:rPr>
              <w:br/>
            </w:r>
            <w:r w:rsidRPr="00561997">
              <w:rPr>
                <w:i/>
                <w:iCs/>
              </w:rPr>
              <w:t>(temas</w:t>
            </w:r>
            <w:r w:rsidRPr="00605002">
              <w:t> </w:t>
            </w:r>
            <w:r w:rsidRPr="00561997">
              <w:rPr>
                <w:i/>
                <w:iCs/>
              </w:rPr>
              <w:t>1</w:t>
            </w:r>
            <w:r w:rsidR="00E33274">
              <w:rPr>
                <w:i/>
                <w:iCs/>
              </w:rPr>
              <w:t>4</w:t>
            </w:r>
            <w:r w:rsidRPr="00561997">
              <w:rPr>
                <w:i/>
                <w:iCs/>
              </w:rPr>
              <w:t>-1</w:t>
            </w:r>
            <w:r w:rsidR="00E33274">
              <w:rPr>
                <w:i/>
                <w:iCs/>
              </w:rPr>
              <w:t>5</w:t>
            </w:r>
            <w:r w:rsidRPr="00561997">
              <w:rPr>
                <w:i/>
                <w:iCs/>
              </w:rPr>
              <w:t>)</w:t>
            </w:r>
          </w:p>
        </w:tc>
        <w:tc>
          <w:tcPr>
            <w:tcW w:w="0" w:type="auto"/>
            <w:vMerge/>
            <w:tcBorders>
              <w:bottom w:val="single" w:sz="4" w:space="0" w:color="000000"/>
            </w:tcBorders>
            <w:vAlign w:val="center"/>
          </w:tcPr>
          <w:p w14:paraId="1444BC54" w14:textId="2F632A4C" w:rsidR="008C10F5" w:rsidRDefault="008C10F5" w:rsidP="008C10F5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BF9A401" w14:textId="31C7ED80" w:rsidR="008C10F5" w:rsidRPr="008C10F5" w:rsidRDefault="008C10F5" w:rsidP="008C10F5">
            <w:pPr>
              <w:jc w:val="center"/>
              <w:rPr>
                <w:i/>
                <w:iCs/>
              </w:rPr>
            </w:pPr>
            <w:r w:rsidRPr="008C10F5">
              <w:rPr>
                <w:i/>
                <w:iCs/>
              </w:rPr>
              <w:t>4%</w:t>
            </w:r>
          </w:p>
        </w:tc>
      </w:tr>
      <w:tr w:rsidR="008C10F5" w14:paraId="238DFA68" w14:textId="77777777" w:rsidTr="0039054D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8F5D9DA" w14:textId="77777777" w:rsidR="008C10F5" w:rsidRDefault="008C10F5" w:rsidP="008C10F5"/>
        </w:tc>
        <w:tc>
          <w:tcPr>
            <w:tcW w:w="0" w:type="auto"/>
            <w:vMerge/>
            <w:vAlign w:val="center"/>
          </w:tcPr>
          <w:p w14:paraId="1AB369C6" w14:textId="654B931E" w:rsidR="008C10F5" w:rsidRDefault="008C10F5" w:rsidP="008C10F5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FED81C8" w14:textId="1AD06E32" w:rsidR="008C10F5" w:rsidRDefault="008C10F5" w:rsidP="008C10F5">
            <w:r>
              <w:rPr>
                <w:b/>
                <w:bCs/>
              </w:rPr>
              <w:t>2</w:t>
            </w:r>
            <w:r>
              <w:rPr>
                <w:b/>
                <w:bCs/>
                <w:vertAlign w:val="superscript"/>
              </w:rPr>
              <w:t>do</w:t>
            </w:r>
            <w:r w:rsidRPr="00076E7D">
              <w:rPr>
                <w:b/>
                <w:bCs/>
              </w:rPr>
              <w:t xml:space="preserve"> Examen Parcial</w:t>
            </w:r>
            <w:r>
              <w:t xml:space="preserve"> (temas</w:t>
            </w:r>
            <w:r w:rsidRPr="00605002">
              <w:t> </w:t>
            </w:r>
            <w:r w:rsidR="00D149C2">
              <w:t>10</w:t>
            </w:r>
            <w:r>
              <w:t>-1</w:t>
            </w:r>
            <w:r w:rsidR="00D149C2">
              <w:t>7</w:t>
            </w:r>
            <w:r>
              <w:t>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0598BFFC" w14:textId="071CCA50" w:rsidR="008C10F5" w:rsidRDefault="008C10F5" w:rsidP="008C10F5">
            <w:r>
              <w:t>Jue 2</w:t>
            </w:r>
            <w:r w:rsidR="00F33866">
              <w:t>5</w:t>
            </w:r>
            <w:r>
              <w:t xml:space="preserve"> jun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009D06E" w14:textId="664687AE" w:rsidR="008C10F5" w:rsidRPr="00E8765E" w:rsidRDefault="008C10F5" w:rsidP="008C10F5">
            <w:pPr>
              <w:jc w:val="center"/>
              <w:rPr>
                <w:b/>
                <w:bCs/>
              </w:rPr>
            </w:pPr>
            <w:r w:rsidRPr="00E8765E">
              <w:rPr>
                <w:b/>
                <w:bCs/>
              </w:rPr>
              <w:t>1</w:t>
            </w:r>
            <w:r>
              <w:rPr>
                <w:b/>
                <w:bCs/>
              </w:rPr>
              <w:t>4</w:t>
            </w:r>
            <w:r w:rsidRPr="00E8765E">
              <w:rPr>
                <w:b/>
                <w:bCs/>
              </w:rPr>
              <w:t>%</w:t>
            </w:r>
          </w:p>
        </w:tc>
      </w:tr>
      <w:tr w:rsidR="008C10F5" w14:paraId="1E6133C8" w14:textId="77777777" w:rsidTr="0039054D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1CBFA6B" w14:textId="2848F57F" w:rsidR="008C10F5" w:rsidRDefault="008C10F5" w:rsidP="008C10F5">
            <w:r>
              <w:t>[Revisión Tarea 5]</w:t>
            </w:r>
          </w:p>
        </w:tc>
        <w:tc>
          <w:tcPr>
            <w:tcW w:w="0" w:type="auto"/>
            <w:vMerge/>
            <w:vAlign w:val="center"/>
          </w:tcPr>
          <w:p w14:paraId="59528B93" w14:textId="77777777" w:rsidR="008C10F5" w:rsidRDefault="008C10F5" w:rsidP="008C10F5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EC162CA" w14:textId="77777777" w:rsidR="008C10F5" w:rsidRPr="00D149C2" w:rsidRDefault="008C10F5" w:rsidP="008C10F5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6BF7B7CC" w14:textId="426EE056" w:rsidR="008C10F5" w:rsidRPr="00D149C2" w:rsidRDefault="008C10F5" w:rsidP="008C10F5">
            <w:r w:rsidRPr="00D149C2">
              <w:t>Prepa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952F3D7" w14:textId="77777777" w:rsidR="008C10F5" w:rsidRPr="00D149C2" w:rsidRDefault="008C10F5" w:rsidP="008C10F5">
            <w:pPr>
              <w:jc w:val="center"/>
            </w:pPr>
          </w:p>
        </w:tc>
      </w:tr>
      <w:tr w:rsidR="008C10F5" w14:paraId="7552B9AA" w14:textId="77777777" w:rsidTr="00A37708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64A6E08" w14:textId="408E5E5C" w:rsidR="008C10F5" w:rsidRDefault="008C10F5" w:rsidP="008C10F5"/>
        </w:tc>
        <w:tc>
          <w:tcPr>
            <w:tcW w:w="0" w:type="auto"/>
            <w:vMerge w:val="restart"/>
            <w:vAlign w:val="center"/>
          </w:tcPr>
          <w:p w14:paraId="206C2930" w14:textId="51DFDD7D" w:rsidR="008C10F5" w:rsidRDefault="008C10F5" w:rsidP="008C10F5">
            <w:pPr>
              <w:jc w:val="center"/>
            </w:pPr>
            <w:r>
              <w:t>12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7074C8B6" w14:textId="74E4EA7C" w:rsidR="008C10F5" w:rsidRDefault="008C10F5" w:rsidP="008C10F5">
            <w:r w:rsidRPr="00F33866">
              <w:rPr>
                <w:i/>
                <w:iCs/>
              </w:rPr>
              <w:t xml:space="preserve">Debate 2: Experimentos </w:t>
            </w:r>
            <w:proofErr w:type="spellStart"/>
            <w:r w:rsidRPr="00F33866">
              <w:rPr>
                <w:i/>
                <w:iCs/>
              </w:rPr>
              <w:t>multiagente</w:t>
            </w:r>
            <w:proofErr w:type="spellEnd"/>
            <w:r w:rsidRPr="00F33866">
              <w:rPr>
                <w:i/>
                <w:iCs/>
              </w:rPr>
              <w:br/>
            </w:r>
            <w:r>
              <w:t>(temas</w:t>
            </w:r>
            <w:r w:rsidRPr="00605002">
              <w:t> </w:t>
            </w:r>
            <w:r>
              <w:t>1-1</w:t>
            </w:r>
            <w:r w:rsidR="00D149C2">
              <w:t>7</w:t>
            </w:r>
            <w:r>
              <w:t>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B44E9C0" w14:textId="606AC85D" w:rsidR="008C10F5" w:rsidRDefault="008C10F5" w:rsidP="008C10F5">
            <w:r>
              <w:t>Mar 30 jun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2DC83980" w14:textId="74A2E656" w:rsidR="008C10F5" w:rsidRPr="008C10F5" w:rsidRDefault="008C10F5" w:rsidP="008C10F5">
            <w:pPr>
              <w:jc w:val="center"/>
              <w:rPr>
                <w:i/>
                <w:iCs/>
              </w:rPr>
            </w:pPr>
            <w:r w:rsidRPr="008C10F5">
              <w:rPr>
                <w:i/>
                <w:iCs/>
              </w:rPr>
              <w:t>2%</w:t>
            </w:r>
          </w:p>
        </w:tc>
      </w:tr>
      <w:tr w:rsidR="008C10F5" w14:paraId="00401283" w14:textId="77777777" w:rsidTr="004C0B86"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95F3EE3" w14:textId="3EFF2CEC" w:rsidR="008C10F5" w:rsidRDefault="008C10F5" w:rsidP="008C10F5">
            <w:r>
              <w:t>[Revisión de notas definitivas]</w:t>
            </w:r>
          </w:p>
        </w:tc>
        <w:tc>
          <w:tcPr>
            <w:tcW w:w="0" w:type="auto"/>
            <w:vMerge/>
            <w:tcBorders>
              <w:bottom w:val="single" w:sz="4" w:space="0" w:color="000000"/>
            </w:tcBorders>
            <w:vAlign w:val="center"/>
          </w:tcPr>
          <w:p w14:paraId="65FC6760" w14:textId="77777777" w:rsidR="008C10F5" w:rsidRDefault="008C10F5" w:rsidP="008C10F5">
            <w:pPr>
              <w:jc w:val="center"/>
            </w:pP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1F16B0B5" w14:textId="77777777" w:rsidR="008C10F5" w:rsidRPr="00D149C2" w:rsidRDefault="008C10F5" w:rsidP="008C10F5"/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4485D9A2" w14:textId="796EE561" w:rsidR="008C10F5" w:rsidRDefault="008C10F5" w:rsidP="008C10F5">
            <w:r>
              <w:t>Jue 2 jul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vAlign w:val="center"/>
          </w:tcPr>
          <w:p w14:paraId="5DFAF96F" w14:textId="77777777" w:rsidR="008C10F5" w:rsidRDefault="008C10F5" w:rsidP="008C10F5">
            <w:pPr>
              <w:jc w:val="center"/>
            </w:pPr>
          </w:p>
        </w:tc>
      </w:tr>
      <w:tr w:rsidR="008C10F5" w14:paraId="6CAE8ED0" w14:textId="77777777" w:rsidTr="00777F96"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01A9AA9E" w14:textId="77777777" w:rsidR="008C10F5" w:rsidRDefault="008C10F5" w:rsidP="008C10F5"/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65032C9D" w14:textId="77777777" w:rsidR="008C10F5" w:rsidRDefault="008C10F5" w:rsidP="008C10F5"/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45D36C3C" w14:textId="77777777" w:rsidR="008C10F5" w:rsidRDefault="008C10F5" w:rsidP="008C10F5"/>
        </w:tc>
        <w:tc>
          <w:tcPr>
            <w:tcW w:w="0" w:type="auto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AEC1FFF" w14:textId="77777777" w:rsidR="008C10F5" w:rsidRDefault="008C10F5" w:rsidP="008C10F5"/>
        </w:tc>
        <w:tc>
          <w:tcPr>
            <w:tcW w:w="0" w:type="auto"/>
            <w:tcBorders>
              <w:left w:val="single" w:sz="4" w:space="0" w:color="000000"/>
            </w:tcBorders>
          </w:tcPr>
          <w:p w14:paraId="2F94708D" w14:textId="40E0A61D" w:rsidR="008C10F5" w:rsidRDefault="008C10F5" w:rsidP="008C10F5">
            <w:pPr>
              <w:jc w:val="center"/>
            </w:pPr>
            <w:r>
              <w:t>100%</w:t>
            </w:r>
          </w:p>
        </w:tc>
      </w:tr>
    </w:tbl>
    <w:p w14:paraId="7FA9A73D" w14:textId="77777777" w:rsidR="00FB2EF8" w:rsidRDefault="00FB2EF8"/>
    <w:p w14:paraId="4696D3C2" w14:textId="6CC74CEF" w:rsidR="00C46E40" w:rsidRDefault="00235867">
      <w:r w:rsidRPr="00235867">
        <w:rPr>
          <w:b/>
          <w:bCs/>
        </w:rPr>
        <w:t xml:space="preserve">Nota: </w:t>
      </w:r>
      <w:r w:rsidRPr="00235867">
        <w:t xml:space="preserve">Los estudiantes que </w:t>
      </w:r>
      <w:r>
        <w:t xml:space="preserve">completen los dos cursos de Coursera sobre Redes Neuronales </w:t>
      </w:r>
      <w:r w:rsidR="000766A2">
        <w:t xml:space="preserve">Profundas </w:t>
      </w:r>
      <w:r w:rsidRPr="00235867">
        <w:t>podrán optar a obtener 2 puntos extras en la nota final.</w:t>
      </w:r>
    </w:p>
    <w:sectPr w:rsidR="00C46E40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2941A" w14:textId="77777777" w:rsidR="007E64D7" w:rsidRDefault="007E64D7">
      <w:pPr>
        <w:spacing w:after="0" w:line="240" w:lineRule="auto"/>
      </w:pPr>
      <w:r>
        <w:separator/>
      </w:r>
    </w:p>
  </w:endnote>
  <w:endnote w:type="continuationSeparator" w:id="0">
    <w:p w14:paraId="48443910" w14:textId="77777777" w:rsidR="007E64D7" w:rsidRDefault="007E64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41436" w14:textId="77777777" w:rsidR="007E64D7" w:rsidRDefault="007E64D7">
      <w:pPr>
        <w:spacing w:after="0" w:line="240" w:lineRule="auto"/>
      </w:pPr>
      <w:r>
        <w:separator/>
      </w:r>
    </w:p>
  </w:footnote>
  <w:footnote w:type="continuationSeparator" w:id="0">
    <w:p w14:paraId="38691677" w14:textId="77777777" w:rsidR="007E64D7" w:rsidRDefault="007E64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B4E33" w14:textId="77777777" w:rsidR="00FB2EF8" w:rsidRDefault="00777F96">
    <w:r>
      <w:rPr>
        <w:noProof/>
      </w:rPr>
      <w:drawing>
        <wp:inline distT="114300" distB="114300" distL="114300" distR="114300" wp14:anchorId="1B30C5B3" wp14:editId="391D3434">
          <wp:extent cx="1858328" cy="757213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58328" cy="757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E7424"/>
    <w:multiLevelType w:val="hybridMultilevel"/>
    <w:tmpl w:val="B0ECBAC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1638567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1B10"/>
    <w:rsid w:val="0004222A"/>
    <w:rsid w:val="000766A2"/>
    <w:rsid w:val="00076E7D"/>
    <w:rsid w:val="000B3667"/>
    <w:rsid w:val="000C1E44"/>
    <w:rsid w:val="000C62CD"/>
    <w:rsid w:val="000E0D7A"/>
    <w:rsid w:val="001166BE"/>
    <w:rsid w:val="00127FB2"/>
    <w:rsid w:val="00145B9E"/>
    <w:rsid w:val="001601E2"/>
    <w:rsid w:val="001710AE"/>
    <w:rsid w:val="00193A40"/>
    <w:rsid w:val="00195EC9"/>
    <w:rsid w:val="001A0306"/>
    <w:rsid w:val="001A1823"/>
    <w:rsid w:val="001A4EAB"/>
    <w:rsid w:val="001B6B52"/>
    <w:rsid w:val="001C2996"/>
    <w:rsid w:val="001C3A96"/>
    <w:rsid w:val="001C7B14"/>
    <w:rsid w:val="001E03B1"/>
    <w:rsid w:val="001E0539"/>
    <w:rsid w:val="001F31EF"/>
    <w:rsid w:val="00210ECB"/>
    <w:rsid w:val="00235867"/>
    <w:rsid w:val="00237D06"/>
    <w:rsid w:val="002431AE"/>
    <w:rsid w:val="00266356"/>
    <w:rsid w:val="00325DA6"/>
    <w:rsid w:val="003406FA"/>
    <w:rsid w:val="00341434"/>
    <w:rsid w:val="00342E2F"/>
    <w:rsid w:val="00364D94"/>
    <w:rsid w:val="0037379C"/>
    <w:rsid w:val="003744A7"/>
    <w:rsid w:val="003D678C"/>
    <w:rsid w:val="00423427"/>
    <w:rsid w:val="00454C94"/>
    <w:rsid w:val="00456657"/>
    <w:rsid w:val="004B5CD6"/>
    <w:rsid w:val="004C0B86"/>
    <w:rsid w:val="004C306F"/>
    <w:rsid w:val="004C45BC"/>
    <w:rsid w:val="004C7B35"/>
    <w:rsid w:val="004D5D45"/>
    <w:rsid w:val="00520E49"/>
    <w:rsid w:val="005234D8"/>
    <w:rsid w:val="005457BC"/>
    <w:rsid w:val="00561997"/>
    <w:rsid w:val="00595B7B"/>
    <w:rsid w:val="005A1953"/>
    <w:rsid w:val="005E1349"/>
    <w:rsid w:val="005F59A7"/>
    <w:rsid w:val="00605002"/>
    <w:rsid w:val="00637737"/>
    <w:rsid w:val="00644387"/>
    <w:rsid w:val="0065258D"/>
    <w:rsid w:val="00667324"/>
    <w:rsid w:val="00681E8C"/>
    <w:rsid w:val="00711D19"/>
    <w:rsid w:val="00732576"/>
    <w:rsid w:val="00740BDE"/>
    <w:rsid w:val="00777F96"/>
    <w:rsid w:val="007A170A"/>
    <w:rsid w:val="007C6ED0"/>
    <w:rsid w:val="007D266A"/>
    <w:rsid w:val="007E034D"/>
    <w:rsid w:val="007E64D7"/>
    <w:rsid w:val="00801B8E"/>
    <w:rsid w:val="00850ECB"/>
    <w:rsid w:val="00851AD1"/>
    <w:rsid w:val="008670AD"/>
    <w:rsid w:val="00883E0F"/>
    <w:rsid w:val="008B4971"/>
    <w:rsid w:val="008B58BD"/>
    <w:rsid w:val="008C10F5"/>
    <w:rsid w:val="008C64FD"/>
    <w:rsid w:val="009112E3"/>
    <w:rsid w:val="00940271"/>
    <w:rsid w:val="00940F2F"/>
    <w:rsid w:val="009C6D50"/>
    <w:rsid w:val="009D456F"/>
    <w:rsid w:val="009E1D0A"/>
    <w:rsid w:val="00A02B55"/>
    <w:rsid w:val="00A75246"/>
    <w:rsid w:val="00A84731"/>
    <w:rsid w:val="00AB4057"/>
    <w:rsid w:val="00AC6DDA"/>
    <w:rsid w:val="00AD05EB"/>
    <w:rsid w:val="00AF28F4"/>
    <w:rsid w:val="00B30E40"/>
    <w:rsid w:val="00B72C45"/>
    <w:rsid w:val="00B74672"/>
    <w:rsid w:val="00B856F4"/>
    <w:rsid w:val="00B93454"/>
    <w:rsid w:val="00BA4309"/>
    <w:rsid w:val="00BD2754"/>
    <w:rsid w:val="00BE1143"/>
    <w:rsid w:val="00BF4088"/>
    <w:rsid w:val="00C46BD1"/>
    <w:rsid w:val="00C46E40"/>
    <w:rsid w:val="00C55DEC"/>
    <w:rsid w:val="00C82E55"/>
    <w:rsid w:val="00C83506"/>
    <w:rsid w:val="00C91175"/>
    <w:rsid w:val="00CA3FAE"/>
    <w:rsid w:val="00CC125A"/>
    <w:rsid w:val="00CC7488"/>
    <w:rsid w:val="00D004D1"/>
    <w:rsid w:val="00D14152"/>
    <w:rsid w:val="00D149C2"/>
    <w:rsid w:val="00D20BC9"/>
    <w:rsid w:val="00D62DFE"/>
    <w:rsid w:val="00D71B10"/>
    <w:rsid w:val="00D755CE"/>
    <w:rsid w:val="00D84458"/>
    <w:rsid w:val="00DC64C4"/>
    <w:rsid w:val="00DD1D0D"/>
    <w:rsid w:val="00DE3697"/>
    <w:rsid w:val="00E215AC"/>
    <w:rsid w:val="00E328E1"/>
    <w:rsid w:val="00E33274"/>
    <w:rsid w:val="00E37C61"/>
    <w:rsid w:val="00E8765E"/>
    <w:rsid w:val="00EA5AA6"/>
    <w:rsid w:val="00EB04C1"/>
    <w:rsid w:val="00EC6270"/>
    <w:rsid w:val="00F12F22"/>
    <w:rsid w:val="00F33866"/>
    <w:rsid w:val="00F460C6"/>
    <w:rsid w:val="00F54FF3"/>
    <w:rsid w:val="00F60CC3"/>
    <w:rsid w:val="00F745FC"/>
    <w:rsid w:val="00F95347"/>
    <w:rsid w:val="00F96B9E"/>
    <w:rsid w:val="00FB1346"/>
    <w:rsid w:val="00FB2EF8"/>
    <w:rsid w:val="00FB43E9"/>
    <w:rsid w:val="00FE0D94"/>
    <w:rsid w:val="00FF3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DAA49"/>
  <w15:docId w15:val="{5569BC1D-1D72-4B70-965C-5919AB804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D86D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F40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rre\OneDrive\Documents\Universidad%20Metropolitana\Teaching\Formato%20de%20programaci&#243;n%20trimestral%20de%20componente%20educativo%20PC-2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cHOkRVNb/rgK6IH31lcPtm5VLg==">CgMxLjA4AHIhMXc3Y0c5d1Y2TFVERk9fa3RtcVFITk5tNlRDX3JSNjJR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Formato de programación trimestral de componente educativo PC-2.dotx</Template>
  <TotalTime>334</TotalTime>
  <Pages>2</Pages>
  <Words>383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Torre</dc:creator>
  <cp:lastModifiedBy>Fernando Torre</cp:lastModifiedBy>
  <cp:revision>43</cp:revision>
  <cp:lastPrinted>2026-04-16T09:53:00Z</cp:lastPrinted>
  <dcterms:created xsi:type="dcterms:W3CDTF">2026-02-02T21:14:00Z</dcterms:created>
  <dcterms:modified xsi:type="dcterms:W3CDTF">2026-06-02T16:25:00Z</dcterms:modified>
</cp:coreProperties>
</file>