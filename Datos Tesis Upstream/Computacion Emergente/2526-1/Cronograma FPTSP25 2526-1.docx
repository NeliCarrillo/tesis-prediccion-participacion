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26F2" w14:textId="0CB49E9D" w:rsidR="00FB2EF8" w:rsidRDefault="00777F96">
      <w:pPr>
        <w:rPr>
          <w:b/>
        </w:rPr>
      </w:pPr>
      <w:r>
        <w:rPr>
          <w:b/>
        </w:rPr>
        <w:t xml:space="preserve">Asignatura: </w:t>
      </w:r>
      <w:r w:rsidR="00D71B10">
        <w:rPr>
          <w:bCs/>
        </w:rPr>
        <w:t>Computación Emergente</w:t>
      </w:r>
    </w:p>
    <w:p w14:paraId="3EFDD919" w14:textId="70F953FA" w:rsidR="00FB2EF8" w:rsidRDefault="00777F96">
      <w:r>
        <w:rPr>
          <w:b/>
        </w:rPr>
        <w:t>Código:</w:t>
      </w:r>
      <w:r w:rsidR="00BF4088">
        <w:rPr>
          <w:b/>
        </w:rPr>
        <w:tab/>
      </w:r>
      <w:r w:rsidR="00D71B10" w:rsidRPr="00D71B10">
        <w:rPr>
          <w:bCs/>
        </w:rPr>
        <w:t>FPTSP25</w:t>
      </w:r>
      <w:r w:rsidR="00BF4088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BF4088" w:rsidRPr="00BF4088">
        <w:rPr>
          <w:bCs/>
        </w:rPr>
        <w:t xml:space="preserve"> </w:t>
      </w:r>
      <w:r w:rsidR="00D71B10">
        <w:rPr>
          <w:bCs/>
        </w:rPr>
        <w:t>2526-1</w:t>
      </w:r>
    </w:p>
    <w:p w14:paraId="2B7E5CFD" w14:textId="75CD83BA" w:rsidR="00FB2EF8" w:rsidRDefault="00777F96">
      <w:pPr>
        <w:rPr>
          <w:b/>
        </w:rPr>
      </w:pPr>
      <w:r>
        <w:rPr>
          <w:b/>
        </w:rPr>
        <w:t>Profesor</w:t>
      </w:r>
      <w:r w:rsidR="00D71B10">
        <w:rPr>
          <w:b/>
        </w:rPr>
        <w:t>es</w:t>
      </w:r>
      <w:r>
        <w:rPr>
          <w:b/>
        </w:rPr>
        <w:t>:</w:t>
      </w:r>
      <w:r w:rsidR="00BF4088" w:rsidRPr="00BF4088">
        <w:rPr>
          <w:bCs/>
        </w:rPr>
        <w:t xml:space="preserve"> Fernando Torre Mora</w:t>
      </w:r>
    </w:p>
    <w:p w14:paraId="29C225A3" w14:textId="77777777" w:rsidR="00FB2EF8" w:rsidRDefault="00FB2EF8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41"/>
        <w:gridCol w:w="1012"/>
        <w:gridCol w:w="2008"/>
        <w:gridCol w:w="983"/>
        <w:gridCol w:w="1292"/>
      </w:tblGrid>
      <w:tr w:rsidR="00364D94" w14:paraId="6D645D24" w14:textId="77777777" w:rsidTr="00076E7D">
        <w:trPr>
          <w:tblHeader/>
        </w:trPr>
        <w:tc>
          <w:tcPr>
            <w:tcW w:w="0" w:type="auto"/>
            <w:vAlign w:val="bottom"/>
          </w:tcPr>
          <w:p w14:paraId="182A9BE2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  <w:vAlign w:val="bottom"/>
          </w:tcPr>
          <w:p w14:paraId="35AAF363" w14:textId="77777777" w:rsidR="00FB2EF8" w:rsidRPr="00777F96" w:rsidRDefault="00777F96" w:rsidP="00076E7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  <w:vAlign w:val="bottom"/>
          </w:tcPr>
          <w:p w14:paraId="7A47DEF9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  <w:vAlign w:val="bottom"/>
          </w:tcPr>
          <w:p w14:paraId="3241F7A2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bottom"/>
          </w:tcPr>
          <w:p w14:paraId="27C5E163" w14:textId="77777777" w:rsidR="00FB2EF8" w:rsidRPr="00777F96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364D94" w14:paraId="2CBEFF74" w14:textId="77777777" w:rsidTr="004C0B86">
        <w:tc>
          <w:tcPr>
            <w:tcW w:w="0" w:type="auto"/>
            <w:vAlign w:val="center"/>
          </w:tcPr>
          <w:p w14:paraId="3E56278A" w14:textId="337E8307" w:rsidR="00D71B10" w:rsidRPr="00D71B10" w:rsidRDefault="00D71B10" w:rsidP="00D71B10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 w:rsidRPr="00D71B10">
              <w:rPr>
                <w:iCs/>
              </w:rPr>
              <w:t>Antecedentes y definición de una red neuronal artificial.</w:t>
            </w:r>
          </w:p>
        </w:tc>
        <w:tc>
          <w:tcPr>
            <w:tcW w:w="0" w:type="auto"/>
            <w:vAlign w:val="center"/>
          </w:tcPr>
          <w:p w14:paraId="0A379D8C" w14:textId="77777777" w:rsidR="00FB2EF8" w:rsidRDefault="00BF4088" w:rsidP="004C0B8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2A3B11F" w14:textId="77777777" w:rsidR="00FB2EF8" w:rsidRDefault="00FB2EF8" w:rsidP="004C0B86"/>
        </w:tc>
        <w:tc>
          <w:tcPr>
            <w:tcW w:w="0" w:type="auto"/>
            <w:vAlign w:val="center"/>
          </w:tcPr>
          <w:p w14:paraId="2CCE9AA6" w14:textId="4BF859BD" w:rsidR="00FB2EF8" w:rsidRDefault="00D71B10" w:rsidP="004C0B86">
            <w:r>
              <w:t xml:space="preserve">Mar </w:t>
            </w:r>
            <w:r w:rsidR="005F59A7">
              <w:t>9</w:t>
            </w:r>
            <w:r>
              <w:t xml:space="preserve"> sep</w:t>
            </w:r>
          </w:p>
        </w:tc>
        <w:tc>
          <w:tcPr>
            <w:tcW w:w="0" w:type="auto"/>
            <w:vAlign w:val="center"/>
          </w:tcPr>
          <w:p w14:paraId="0D0FA87A" w14:textId="77777777" w:rsidR="00FB2EF8" w:rsidRDefault="00FB2EF8" w:rsidP="004C0B86">
            <w:pPr>
              <w:jc w:val="center"/>
            </w:pPr>
          </w:p>
        </w:tc>
      </w:tr>
      <w:tr w:rsidR="00364D94" w14:paraId="6D3BD411" w14:textId="77777777" w:rsidTr="004C0B86">
        <w:tc>
          <w:tcPr>
            <w:tcW w:w="0" w:type="auto"/>
            <w:vAlign w:val="center"/>
          </w:tcPr>
          <w:p w14:paraId="2A36922C" w14:textId="7A8AB515" w:rsidR="00D71B10" w:rsidRPr="00D71B10" w:rsidRDefault="00D71B10" w:rsidP="00D71B10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 w:rsidRPr="00D71B10">
              <w:rPr>
                <w:iCs/>
              </w:rPr>
              <w:t>Retropropagación (backpropagation)</w:t>
            </w:r>
          </w:p>
        </w:tc>
        <w:tc>
          <w:tcPr>
            <w:tcW w:w="0" w:type="auto"/>
            <w:vAlign w:val="center"/>
          </w:tcPr>
          <w:p w14:paraId="0A9267BF" w14:textId="3651D466" w:rsidR="00D71B10" w:rsidRDefault="00D71B10" w:rsidP="004C0B8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DA2C1FC" w14:textId="77777777" w:rsidR="00D71B10" w:rsidRDefault="00D71B10" w:rsidP="004C0B86"/>
        </w:tc>
        <w:tc>
          <w:tcPr>
            <w:tcW w:w="0" w:type="auto"/>
            <w:vAlign w:val="center"/>
          </w:tcPr>
          <w:p w14:paraId="57F8B1D8" w14:textId="6F6CA43C" w:rsidR="00D71B10" w:rsidRDefault="00D71B10" w:rsidP="004C0B86">
            <w:r>
              <w:t xml:space="preserve">Jue </w:t>
            </w:r>
            <w:r w:rsidR="005F59A7">
              <w:t>11</w:t>
            </w:r>
            <w:r>
              <w:t xml:space="preserve"> sep</w:t>
            </w:r>
          </w:p>
        </w:tc>
        <w:tc>
          <w:tcPr>
            <w:tcW w:w="0" w:type="auto"/>
            <w:vAlign w:val="center"/>
          </w:tcPr>
          <w:p w14:paraId="7ACB8860" w14:textId="77777777" w:rsidR="00D71B10" w:rsidRDefault="00D71B10" w:rsidP="004C0B86">
            <w:pPr>
              <w:jc w:val="center"/>
            </w:pPr>
          </w:p>
        </w:tc>
      </w:tr>
      <w:tr w:rsidR="00EA5AA6" w14:paraId="6FBEE090" w14:textId="77777777" w:rsidTr="004C0B86">
        <w:tc>
          <w:tcPr>
            <w:tcW w:w="0" w:type="auto"/>
            <w:vAlign w:val="center"/>
          </w:tcPr>
          <w:p w14:paraId="75AF4376" w14:textId="7EB3E1AD" w:rsidR="00D71B10" w:rsidRPr="00D71B10" w:rsidRDefault="00D71B10" w:rsidP="00D71B10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Redes a Capas</w:t>
            </w:r>
          </w:p>
        </w:tc>
        <w:tc>
          <w:tcPr>
            <w:tcW w:w="0" w:type="auto"/>
            <w:vAlign w:val="center"/>
          </w:tcPr>
          <w:p w14:paraId="5FBBED7E" w14:textId="55E597D7" w:rsidR="00D71B10" w:rsidRDefault="00D71B10" w:rsidP="004C0B86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792DCB4" w14:textId="28312F62" w:rsidR="00D71B10" w:rsidRDefault="00D71B10" w:rsidP="004C0B86">
            <w:r>
              <w:t>Tarea 1 (tema 1)</w:t>
            </w:r>
          </w:p>
        </w:tc>
        <w:tc>
          <w:tcPr>
            <w:tcW w:w="0" w:type="auto"/>
            <w:vAlign w:val="center"/>
          </w:tcPr>
          <w:p w14:paraId="6829CEBD" w14:textId="41DCEA3B" w:rsidR="00D71B10" w:rsidRDefault="00D71B10" w:rsidP="004C0B86">
            <w:r>
              <w:t>Mar 1</w:t>
            </w:r>
            <w:r w:rsidR="005F59A7">
              <w:t>6</w:t>
            </w:r>
            <w:r>
              <w:t xml:space="preserve"> sep</w:t>
            </w:r>
          </w:p>
        </w:tc>
        <w:tc>
          <w:tcPr>
            <w:tcW w:w="0" w:type="auto"/>
            <w:vAlign w:val="center"/>
          </w:tcPr>
          <w:p w14:paraId="26ED1156" w14:textId="7E4A0565" w:rsidR="00D71B10" w:rsidRDefault="00D71B10" w:rsidP="004C0B86">
            <w:pPr>
              <w:jc w:val="center"/>
            </w:pPr>
            <w:r>
              <w:t>5%</w:t>
            </w:r>
          </w:p>
        </w:tc>
      </w:tr>
      <w:tr w:rsidR="00EA5AA6" w14:paraId="336C18C4" w14:textId="77777777" w:rsidTr="004C0B86">
        <w:tc>
          <w:tcPr>
            <w:tcW w:w="0" w:type="auto"/>
            <w:vAlign w:val="center"/>
          </w:tcPr>
          <w:p w14:paraId="275293B3" w14:textId="3690078D" w:rsidR="00D71B10" w:rsidRDefault="00D71B10" w:rsidP="00D71B10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 w:rsidRPr="00D71B10">
              <w:rPr>
                <w:iCs/>
              </w:rPr>
              <w:t>Tipos de entrenamiento</w:t>
            </w:r>
          </w:p>
        </w:tc>
        <w:tc>
          <w:tcPr>
            <w:tcW w:w="0" w:type="auto"/>
            <w:vAlign w:val="center"/>
          </w:tcPr>
          <w:p w14:paraId="25F8FD17" w14:textId="5450B080" w:rsidR="00D71B10" w:rsidRDefault="00D71B10" w:rsidP="004C0B86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C1224A2" w14:textId="77777777" w:rsidR="00D71B10" w:rsidRDefault="00D71B10" w:rsidP="004C0B86"/>
        </w:tc>
        <w:tc>
          <w:tcPr>
            <w:tcW w:w="0" w:type="auto"/>
            <w:vAlign w:val="center"/>
          </w:tcPr>
          <w:p w14:paraId="3F144D6B" w14:textId="109C68C9" w:rsidR="00D71B10" w:rsidRDefault="00D71B10" w:rsidP="004C0B86">
            <w:r>
              <w:t>Jue 1</w:t>
            </w:r>
            <w:r w:rsidR="005F59A7">
              <w:t>8</w:t>
            </w:r>
            <w:r>
              <w:t xml:space="preserve"> sep</w:t>
            </w:r>
          </w:p>
        </w:tc>
        <w:tc>
          <w:tcPr>
            <w:tcW w:w="0" w:type="auto"/>
            <w:vAlign w:val="center"/>
          </w:tcPr>
          <w:p w14:paraId="08EAD14C" w14:textId="77777777" w:rsidR="00D71B10" w:rsidRDefault="00D71B10" w:rsidP="004C0B86">
            <w:pPr>
              <w:jc w:val="center"/>
            </w:pPr>
          </w:p>
        </w:tc>
      </w:tr>
      <w:tr w:rsidR="00364D94" w14:paraId="0F627902" w14:textId="77777777" w:rsidTr="004C0B86">
        <w:tc>
          <w:tcPr>
            <w:tcW w:w="0" w:type="auto"/>
            <w:vAlign w:val="center"/>
          </w:tcPr>
          <w:p w14:paraId="083A5A99" w14:textId="4239A676" w:rsidR="00FB2EF8" w:rsidRDefault="00D71B10" w:rsidP="004C0B86">
            <w:pPr>
              <w:pStyle w:val="ListParagraph"/>
              <w:numPr>
                <w:ilvl w:val="0"/>
                <w:numId w:val="1"/>
              </w:numPr>
            </w:pPr>
            <w:r w:rsidRPr="00D71B10">
              <w:t>Aplicaciones de Redes Neurales</w:t>
            </w:r>
          </w:p>
        </w:tc>
        <w:tc>
          <w:tcPr>
            <w:tcW w:w="0" w:type="auto"/>
            <w:vAlign w:val="center"/>
          </w:tcPr>
          <w:p w14:paraId="41B253BB" w14:textId="77777777" w:rsidR="00FB2EF8" w:rsidRDefault="00BF4088" w:rsidP="004C0B86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14316F4" w14:textId="1BA60087" w:rsidR="00FB2EF8" w:rsidRDefault="00D71B10" w:rsidP="004C0B86">
            <w:r>
              <w:t>Tarea 2 (tema 2)</w:t>
            </w:r>
          </w:p>
        </w:tc>
        <w:tc>
          <w:tcPr>
            <w:tcW w:w="0" w:type="auto"/>
            <w:vAlign w:val="center"/>
          </w:tcPr>
          <w:p w14:paraId="35D48FAB" w14:textId="5249EDBF" w:rsidR="00FB2EF8" w:rsidRDefault="00D71B10" w:rsidP="004C0B86">
            <w:r>
              <w:t>Mar 2</w:t>
            </w:r>
            <w:r w:rsidR="00851AD1">
              <w:t>3</w:t>
            </w:r>
            <w:r>
              <w:t xml:space="preserve"> sep</w:t>
            </w:r>
          </w:p>
        </w:tc>
        <w:tc>
          <w:tcPr>
            <w:tcW w:w="0" w:type="auto"/>
            <w:vAlign w:val="center"/>
          </w:tcPr>
          <w:p w14:paraId="369864DE" w14:textId="4130DD03" w:rsidR="00FB2EF8" w:rsidRDefault="00D71B10" w:rsidP="004C0B86">
            <w:pPr>
              <w:jc w:val="center"/>
            </w:pPr>
            <w:r>
              <w:t>5%</w:t>
            </w:r>
          </w:p>
        </w:tc>
      </w:tr>
      <w:tr w:rsidR="00364D94" w14:paraId="02BA7DC9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C90BD4" w14:textId="6C505818" w:rsidR="00FB2EF8" w:rsidRDefault="00D71B10" w:rsidP="004C0B86">
            <w:pPr>
              <w:pStyle w:val="ListParagraph"/>
              <w:numPr>
                <w:ilvl w:val="0"/>
                <w:numId w:val="1"/>
              </w:numPr>
            </w:pPr>
            <w:r w:rsidRPr="00D71B10">
              <w:t>Aplicaciones de Redes Neurales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ED7B681" w14:textId="56E7813D" w:rsidR="00FB2EF8" w:rsidRDefault="00D71B10" w:rsidP="004C0B8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48161AE" w14:textId="77777777" w:rsidR="00FB2EF8" w:rsidRDefault="00FB2EF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28D42ED" w14:textId="23A2126F" w:rsidR="00FB2EF8" w:rsidRDefault="00D71B10" w:rsidP="004C0B86">
            <w:r>
              <w:t>Jue 2</w:t>
            </w:r>
            <w:r w:rsidR="00851AD1">
              <w:t>5</w:t>
            </w:r>
            <w:r>
              <w:t xml:space="preserve"> sep</w:t>
            </w:r>
          </w:p>
        </w:tc>
        <w:tc>
          <w:tcPr>
            <w:tcW w:w="0" w:type="auto"/>
            <w:vAlign w:val="center"/>
          </w:tcPr>
          <w:p w14:paraId="104D5B76" w14:textId="77777777" w:rsidR="00FB2EF8" w:rsidRDefault="00FB2EF8" w:rsidP="004C0B86">
            <w:pPr>
              <w:jc w:val="center"/>
            </w:pPr>
          </w:p>
        </w:tc>
      </w:tr>
      <w:tr w:rsidR="00364D94" w14:paraId="32D061BB" w14:textId="77777777" w:rsidTr="004C0B86">
        <w:tc>
          <w:tcPr>
            <w:tcW w:w="0" w:type="auto"/>
            <w:vAlign w:val="center"/>
          </w:tcPr>
          <w:p w14:paraId="4778392C" w14:textId="0929438A" w:rsidR="00FB2EF8" w:rsidRDefault="00D71B10" w:rsidP="004C0B86">
            <w:pPr>
              <w:pStyle w:val="ListParagraph"/>
              <w:numPr>
                <w:ilvl w:val="0"/>
                <w:numId w:val="1"/>
              </w:numPr>
            </w:pPr>
            <w:r w:rsidRPr="00D71B10">
              <w:t>Aplicaciones de Redes Neurales</w:t>
            </w:r>
          </w:p>
        </w:tc>
        <w:tc>
          <w:tcPr>
            <w:tcW w:w="0" w:type="auto"/>
            <w:vAlign w:val="center"/>
          </w:tcPr>
          <w:p w14:paraId="6A362CD1" w14:textId="1A40E65D" w:rsidR="00FB2EF8" w:rsidRDefault="00D71B10" w:rsidP="004C0B86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B624AFB" w14:textId="2AD79239" w:rsidR="00FB2EF8" w:rsidRDefault="00D71B10" w:rsidP="004C0B86">
            <w:r>
              <w:t>Tarea 3 (tema 5)</w:t>
            </w:r>
          </w:p>
        </w:tc>
        <w:tc>
          <w:tcPr>
            <w:tcW w:w="0" w:type="auto"/>
            <w:vAlign w:val="center"/>
          </w:tcPr>
          <w:p w14:paraId="44E35F18" w14:textId="7E116687" w:rsidR="00FB2EF8" w:rsidRDefault="00D71B10" w:rsidP="004C0B86">
            <w:r>
              <w:t xml:space="preserve">Mar </w:t>
            </w:r>
            <w:r w:rsidR="001A0306">
              <w:t>30</w:t>
            </w:r>
            <w:r>
              <w:t xml:space="preserve"> sep</w:t>
            </w:r>
          </w:p>
        </w:tc>
        <w:tc>
          <w:tcPr>
            <w:tcW w:w="0" w:type="auto"/>
            <w:vAlign w:val="center"/>
          </w:tcPr>
          <w:p w14:paraId="61C3E260" w14:textId="367FAE17" w:rsidR="00FB2EF8" w:rsidRDefault="00D71B10" w:rsidP="004C0B86">
            <w:pPr>
              <w:jc w:val="center"/>
            </w:pPr>
            <w:r>
              <w:t>5%</w:t>
            </w:r>
          </w:p>
        </w:tc>
      </w:tr>
      <w:tr w:rsidR="00EA5AA6" w14:paraId="1DCD5891" w14:textId="77777777" w:rsidTr="004C0B86">
        <w:tc>
          <w:tcPr>
            <w:tcW w:w="0" w:type="auto"/>
            <w:vAlign w:val="center"/>
          </w:tcPr>
          <w:p w14:paraId="4ADE6BCA" w14:textId="77777777" w:rsidR="00D71B10" w:rsidRPr="00D71B10" w:rsidRDefault="00D71B10" w:rsidP="00D71B10"/>
        </w:tc>
        <w:tc>
          <w:tcPr>
            <w:tcW w:w="0" w:type="auto"/>
            <w:vAlign w:val="center"/>
          </w:tcPr>
          <w:p w14:paraId="51DA0052" w14:textId="6E1D9DEE" w:rsidR="00D71B10" w:rsidRDefault="00D71B10" w:rsidP="004C0B86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34B1EC2" w14:textId="44052061" w:rsidR="00D71B10" w:rsidRDefault="00364D94" w:rsidP="004C0B86">
            <w:r w:rsidRPr="00364D94">
              <w:rPr>
                <w:b/>
                <w:bCs/>
              </w:rPr>
              <w:t>1</w:t>
            </w:r>
            <w:r w:rsidRPr="00EA5AA6">
              <w:rPr>
                <w:b/>
                <w:bCs/>
                <w:vertAlign w:val="superscript"/>
              </w:rPr>
              <w:t>er</w:t>
            </w:r>
            <w:r w:rsidRPr="00364D94">
              <w:rPr>
                <w:b/>
                <w:bCs/>
              </w:rPr>
              <w:t xml:space="preserve"> Examen </w:t>
            </w:r>
            <w:r w:rsidR="00D71B10" w:rsidRPr="00364D94">
              <w:rPr>
                <w:b/>
                <w:bCs/>
              </w:rPr>
              <w:t>Parcial</w:t>
            </w:r>
            <w:r w:rsidR="00D71B10">
              <w:t xml:space="preserve"> (temas 1-7)</w:t>
            </w:r>
          </w:p>
        </w:tc>
        <w:tc>
          <w:tcPr>
            <w:tcW w:w="0" w:type="auto"/>
            <w:vAlign w:val="center"/>
          </w:tcPr>
          <w:p w14:paraId="63E7D190" w14:textId="40AAABA1" w:rsidR="00D71B10" w:rsidRDefault="00D71B10" w:rsidP="004C0B86">
            <w:r>
              <w:t xml:space="preserve">Jue </w:t>
            </w:r>
            <w:r w:rsidR="001A0306">
              <w:t>2</w:t>
            </w:r>
            <w:r>
              <w:t xml:space="preserve"> oct</w:t>
            </w:r>
          </w:p>
        </w:tc>
        <w:tc>
          <w:tcPr>
            <w:tcW w:w="0" w:type="auto"/>
            <w:vAlign w:val="center"/>
          </w:tcPr>
          <w:p w14:paraId="4F5F8064" w14:textId="375DCBD4" w:rsidR="00D71B10" w:rsidRDefault="00D71B10" w:rsidP="004C0B86">
            <w:pPr>
              <w:jc w:val="center"/>
            </w:pPr>
            <w:r>
              <w:t>15%</w:t>
            </w:r>
          </w:p>
        </w:tc>
      </w:tr>
      <w:tr w:rsidR="00364D94" w14:paraId="769D86D2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420923" w14:textId="77777777" w:rsidR="00FB2EF8" w:rsidRDefault="00FB2EF8" w:rsidP="00D71B10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3658B7D" w14:textId="7A1C3470" w:rsidR="00FB2EF8" w:rsidRDefault="00364D94" w:rsidP="004C0B8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9A4F2FC" w14:textId="5499916B" w:rsidR="00FB2EF8" w:rsidRDefault="00D71B10" w:rsidP="004C0B86">
            <w:r>
              <w:t>Debate 1</w:t>
            </w:r>
            <w:r w:rsidR="00DC64C4">
              <w:br/>
            </w:r>
            <w:r>
              <w:t>(</w:t>
            </w:r>
            <w:r w:rsidR="00364D94">
              <w:t xml:space="preserve">temas </w:t>
            </w:r>
            <w:r w:rsidR="00EA5AA6">
              <w:t>1</w:t>
            </w:r>
            <w:r w:rsidR="00364D94">
              <w:t>-7</w:t>
            </w:r>
            <w: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80A6658" w14:textId="50117B1E" w:rsidR="00FB2EF8" w:rsidRDefault="00D71B10" w:rsidP="004C0B86">
            <w:r>
              <w:t xml:space="preserve">Mar </w:t>
            </w:r>
            <w:r w:rsidR="001A0306">
              <w:t>7</w:t>
            </w:r>
            <w:r>
              <w:t xml:space="preserve"> </w:t>
            </w:r>
            <w:r w:rsidR="00364D94">
              <w:t>o</w:t>
            </w:r>
            <w:r>
              <w:t>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050BAB" w14:textId="1DFC2ED7" w:rsidR="00FB2EF8" w:rsidRDefault="00EA5AA6" w:rsidP="004C0B86">
            <w:pPr>
              <w:jc w:val="center"/>
            </w:pPr>
            <w:r>
              <w:t>2.5%</w:t>
            </w:r>
          </w:p>
        </w:tc>
      </w:tr>
      <w:tr w:rsidR="00EA5AA6" w14:paraId="5DC2F2B7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5D26763" w14:textId="3BD258D2" w:rsidR="00D71B10" w:rsidRDefault="00364D94" w:rsidP="00D71B10">
            <w:pPr>
              <w:pStyle w:val="ListParagraph"/>
              <w:numPr>
                <w:ilvl w:val="0"/>
                <w:numId w:val="1"/>
              </w:numPr>
            </w:pPr>
            <w:r w:rsidRPr="00364D94">
              <w:t>Aspectos básicos de la evolución natural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3D5217A" w14:textId="4074FF81" w:rsidR="00D71B10" w:rsidRDefault="00364D94" w:rsidP="004C0B8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271F700" w14:textId="77777777" w:rsidR="00D71B10" w:rsidRDefault="00D71B10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91D7EE4" w14:textId="0FA11D3B" w:rsidR="00D71B10" w:rsidRDefault="00364D94" w:rsidP="004C0B86">
            <w:r>
              <w:t xml:space="preserve">Mar </w:t>
            </w:r>
            <w:r w:rsidR="001A0306">
              <w:t>9</w:t>
            </w:r>
            <w:r>
              <w:t xml:space="preserve">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B9993AB" w14:textId="77777777" w:rsidR="00D71B10" w:rsidRDefault="00D71B10" w:rsidP="004C0B86">
            <w:pPr>
              <w:jc w:val="center"/>
            </w:pPr>
          </w:p>
        </w:tc>
      </w:tr>
      <w:tr w:rsidR="00364D94" w14:paraId="68763FFE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44A0F1E" w14:textId="10DDF6E1" w:rsidR="00BF4088" w:rsidRDefault="00364D94" w:rsidP="004C0B86">
            <w:pPr>
              <w:pStyle w:val="ListParagraph"/>
              <w:numPr>
                <w:ilvl w:val="0"/>
                <w:numId w:val="1"/>
              </w:numPr>
            </w:pPr>
            <w:r>
              <w:t>Algoritmo Genético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832A9DE" w14:textId="333B073A" w:rsidR="00BF4088" w:rsidRDefault="00364D94" w:rsidP="004C0B8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AAB9DC9" w14:textId="77777777" w:rsidR="00BF4088" w:rsidRDefault="00BF4088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4D116D7" w14:textId="7F1CE6AD" w:rsidR="00BF4088" w:rsidRDefault="00364D94" w:rsidP="004C0B86">
            <w:r>
              <w:t>Mar 1</w:t>
            </w:r>
            <w:r w:rsidR="001A0306">
              <w:t>4</w:t>
            </w:r>
            <w:r>
              <w:t xml:space="preserve">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4660262" w14:textId="77777777" w:rsidR="00BF4088" w:rsidRDefault="00BF4088" w:rsidP="004C0B86">
            <w:pPr>
              <w:jc w:val="center"/>
            </w:pPr>
          </w:p>
        </w:tc>
      </w:tr>
      <w:tr w:rsidR="00EA5AA6" w14:paraId="3D73C119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4A6C4E1" w14:textId="77777777" w:rsidR="00D71B10" w:rsidRDefault="00D71B10" w:rsidP="00364D94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CDBA25D" w14:textId="577AF3CD" w:rsidR="00D71B10" w:rsidRDefault="00364D94" w:rsidP="004C0B8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F08D38" w14:textId="3A042759" w:rsidR="00D71B10" w:rsidRDefault="00364D94" w:rsidP="004C0B86">
            <w:r w:rsidRPr="00364D94">
              <w:rPr>
                <w:b/>
                <w:bCs/>
              </w:rPr>
              <w:t>Proyecto parte 1</w:t>
            </w:r>
            <w:r>
              <w:t xml:space="preserve"> (temas 1-9)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7668978" w14:textId="7BB731E0" w:rsidR="00D71B10" w:rsidRDefault="00DC64C4" w:rsidP="004C0B86">
            <w:r>
              <w:t>Jue 1</w:t>
            </w:r>
            <w:r w:rsidR="001A4EAB">
              <w:t>6</w:t>
            </w:r>
            <w:r>
              <w:t xml:space="preserve">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3B47832" w14:textId="54DB90A0" w:rsidR="00D71B10" w:rsidRDefault="00DC64C4" w:rsidP="004C0B86">
            <w:pPr>
              <w:jc w:val="center"/>
            </w:pPr>
            <w:r>
              <w:t>15</w:t>
            </w:r>
          </w:p>
        </w:tc>
      </w:tr>
      <w:tr w:rsidR="00364D94" w14:paraId="07FED20B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23D2A6A" w14:textId="157865E2" w:rsidR="00364D94" w:rsidRDefault="00DC64C4" w:rsidP="00364D94">
            <w:pPr>
              <w:pStyle w:val="ListParagraph"/>
              <w:numPr>
                <w:ilvl w:val="0"/>
                <w:numId w:val="1"/>
              </w:numPr>
            </w:pPr>
            <w:r>
              <w:t>Algoritmo genético modificado (AGM)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F9120D1" w14:textId="697B8712" w:rsidR="00364D94" w:rsidRDefault="00364D94" w:rsidP="004C0B8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A4B296" w14:textId="77777777" w:rsidR="00364D94" w:rsidRDefault="00364D94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641B54" w14:textId="534E9FB1" w:rsidR="00364D94" w:rsidRDefault="00DC64C4" w:rsidP="004C0B86">
            <w:r>
              <w:t>Mar 2</w:t>
            </w:r>
            <w:r w:rsidR="001A4EAB">
              <w:t>1</w:t>
            </w:r>
            <w:r>
              <w:t xml:space="preserve">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57942A7" w14:textId="77777777" w:rsidR="00364D94" w:rsidRDefault="00364D94" w:rsidP="004C0B86">
            <w:pPr>
              <w:jc w:val="center"/>
            </w:pPr>
          </w:p>
        </w:tc>
      </w:tr>
      <w:tr w:rsidR="00364D94" w14:paraId="6079A928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EA12D7D" w14:textId="74262A36" w:rsidR="00364D94" w:rsidRDefault="00DC64C4" w:rsidP="00364D94">
            <w:pPr>
              <w:pStyle w:val="ListParagraph"/>
              <w:numPr>
                <w:ilvl w:val="0"/>
                <w:numId w:val="1"/>
              </w:numPr>
            </w:pPr>
            <w:r>
              <w:t>Aplicaciones de algoritmos genéticos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85AE3C3" w14:textId="365B593F" w:rsidR="00364D94" w:rsidRDefault="00364D94" w:rsidP="004C0B86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E07106" w14:textId="77777777" w:rsidR="00364D94" w:rsidRDefault="00364D94" w:rsidP="004C0B8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A5CF46E" w14:textId="64901B54" w:rsidR="00364D94" w:rsidRDefault="00DC64C4" w:rsidP="004C0B86">
            <w:r>
              <w:t>Jue 2</w:t>
            </w:r>
            <w:r w:rsidR="001A4EAB">
              <w:t>3</w:t>
            </w:r>
            <w:r>
              <w:t xml:space="preserve">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B1A0689" w14:textId="77777777" w:rsidR="00364D94" w:rsidRDefault="00364D94" w:rsidP="004C0B86">
            <w:pPr>
              <w:jc w:val="center"/>
            </w:pPr>
          </w:p>
        </w:tc>
      </w:tr>
      <w:tr w:rsidR="00364D94" w14:paraId="6E25E72C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B81DDAD" w14:textId="0F8BF512" w:rsidR="00BF4088" w:rsidRDefault="00DC64C4" w:rsidP="004C0B86">
            <w:pPr>
              <w:pStyle w:val="ListParagraph"/>
              <w:numPr>
                <w:ilvl w:val="0"/>
                <w:numId w:val="1"/>
              </w:numPr>
            </w:pPr>
            <w:r>
              <w:t>Autómatas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21E6A0" w14:textId="77777777" w:rsidR="00BF4088" w:rsidRDefault="00BF4088" w:rsidP="004C0B8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F996B7C" w14:textId="769B62B8" w:rsidR="00BF4088" w:rsidRDefault="00DC64C4" w:rsidP="004C0B86">
            <w:r>
              <w:t>Tarea 4</w:t>
            </w:r>
            <w:r>
              <w:br/>
              <w:t>(temas 6 y 7)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BBD21FB" w14:textId="39962603" w:rsidR="00BF4088" w:rsidRDefault="00DC64C4" w:rsidP="004C0B86">
            <w:r>
              <w:t>Mar 2</w:t>
            </w:r>
            <w:r w:rsidR="001A4EAB">
              <w:t>8</w:t>
            </w:r>
            <w:r>
              <w:t xml:space="preserve">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CD5AEB" w14:textId="05D39BCC" w:rsidR="00BF4088" w:rsidRDefault="00DC64C4" w:rsidP="004C0B86">
            <w:pPr>
              <w:jc w:val="center"/>
            </w:pPr>
            <w:r>
              <w:t>5</w:t>
            </w:r>
          </w:p>
        </w:tc>
      </w:tr>
      <w:tr w:rsidR="00EA5AA6" w14:paraId="6294D28F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01BC254" w14:textId="77777777" w:rsidR="00EA5AA6" w:rsidRDefault="00EA5AA6" w:rsidP="00EA5AA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FAEFC0" w14:textId="3E198135" w:rsidR="00EA5AA6" w:rsidRDefault="00EA5AA6" w:rsidP="00EA5AA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CCC6D6B" w14:textId="0A5E4D66" w:rsidR="00EA5AA6" w:rsidRDefault="00EA5AA6" w:rsidP="00EA5AA6">
            <w:r>
              <w:rPr>
                <w:b/>
                <w:bCs/>
              </w:rPr>
              <w:t>2</w:t>
            </w:r>
            <w:r w:rsidRPr="00EA5AA6">
              <w:rPr>
                <w:b/>
                <w:bCs/>
                <w:vertAlign w:val="superscript"/>
              </w:rPr>
              <w:t>do</w:t>
            </w:r>
            <w:r w:rsidRPr="00364D94">
              <w:rPr>
                <w:b/>
                <w:bCs/>
              </w:rPr>
              <w:t xml:space="preserve"> Examen Parcial</w:t>
            </w:r>
            <w:r>
              <w:t xml:space="preserve"> (temas 8-11)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98E8574" w14:textId="107DE68C" w:rsidR="00EA5AA6" w:rsidRDefault="00EA5AA6" w:rsidP="00EA5AA6">
            <w:r>
              <w:t xml:space="preserve">Jue </w:t>
            </w:r>
            <w:r w:rsidR="001A4EAB">
              <w:t>30</w:t>
            </w:r>
            <w:r>
              <w:t xml:space="preserve"> oct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BA275FA" w14:textId="02E47FFE" w:rsidR="00EA5AA6" w:rsidRDefault="00EA5AA6" w:rsidP="00EA5AA6">
            <w:pPr>
              <w:jc w:val="center"/>
            </w:pPr>
            <w:r>
              <w:t>12.5%</w:t>
            </w:r>
          </w:p>
        </w:tc>
      </w:tr>
      <w:tr w:rsidR="00EA5AA6" w14:paraId="6DF12DE2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ED67A7" w14:textId="77777777" w:rsidR="00EA5AA6" w:rsidRDefault="00EA5AA6" w:rsidP="00EA5AA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8AE52A0" w14:textId="737E98A8" w:rsidR="00EA5AA6" w:rsidRDefault="00EA5AA6" w:rsidP="00EA5AA6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A49F9C" w14:textId="6D62A8E1" w:rsidR="00EA5AA6" w:rsidRDefault="00EA5AA6" w:rsidP="00EA5AA6">
            <w:r>
              <w:t>Debate 2</w:t>
            </w:r>
            <w:r>
              <w:br/>
              <w:t>(temas 8-11)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8C1B8E" w14:textId="21D5C7CC" w:rsidR="00EA5AA6" w:rsidRDefault="00EA5AA6" w:rsidP="00EA5AA6">
            <w:r>
              <w:t xml:space="preserve">Mar </w:t>
            </w:r>
            <w:r w:rsidR="00EC6270">
              <w:t>4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A0A0866" w14:textId="1670077F" w:rsidR="00EA5AA6" w:rsidRDefault="00EA5AA6" w:rsidP="00EA5AA6">
            <w:pPr>
              <w:jc w:val="center"/>
            </w:pPr>
            <w:r>
              <w:t>2.5%</w:t>
            </w:r>
          </w:p>
        </w:tc>
      </w:tr>
      <w:tr w:rsidR="00EA5AA6" w14:paraId="251C5CF0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F22824A" w14:textId="1000CCCA" w:rsidR="00EA5AA6" w:rsidRDefault="00EA5AA6" w:rsidP="00EA5AA6">
            <w:pPr>
              <w:pStyle w:val="ListParagraph"/>
              <w:numPr>
                <w:ilvl w:val="0"/>
                <w:numId w:val="1"/>
              </w:numPr>
            </w:pPr>
            <w:r>
              <w:t>Autómatas celulares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9ED1BBD" w14:textId="77777777" w:rsidR="00EA5AA6" w:rsidRDefault="00EA5AA6" w:rsidP="00EA5AA6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84DE6BF" w14:textId="77777777" w:rsidR="00EA5AA6" w:rsidRDefault="00EA5AA6" w:rsidP="00EA5AA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F99F2FF" w14:textId="48D42300" w:rsidR="00EA5AA6" w:rsidRDefault="00EA5AA6" w:rsidP="00EA5AA6">
            <w:r>
              <w:t xml:space="preserve">Jue </w:t>
            </w:r>
            <w:r w:rsidR="00EC6270">
              <w:t>6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00BF0A9" w14:textId="77777777" w:rsidR="00EA5AA6" w:rsidRDefault="00EA5AA6" w:rsidP="00EA5AA6">
            <w:pPr>
              <w:jc w:val="center"/>
            </w:pPr>
          </w:p>
        </w:tc>
      </w:tr>
      <w:tr w:rsidR="00EA5AA6" w14:paraId="621EAB1A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4780DED" w14:textId="683245D3" w:rsidR="00EA5AA6" w:rsidRDefault="00EA5AA6" w:rsidP="00EA5AA6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Tipos de autómatas celulares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CBAF380" w14:textId="7DF31C40" w:rsidR="00EA5AA6" w:rsidRDefault="00EA5AA6" w:rsidP="00EA5AA6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B1C2407" w14:textId="77777777" w:rsidR="00EA5AA6" w:rsidRDefault="00EA5AA6" w:rsidP="00EA5AA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19F1908" w14:textId="15D383B4" w:rsidR="00EA5AA6" w:rsidRDefault="00EA5AA6" w:rsidP="00EA5AA6">
            <w:r>
              <w:t xml:space="preserve">Mar </w:t>
            </w:r>
            <w:r w:rsidR="00193A40">
              <w:t>11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8FFE61" w14:textId="77777777" w:rsidR="00EA5AA6" w:rsidRDefault="00EA5AA6" w:rsidP="00EA5AA6">
            <w:pPr>
              <w:jc w:val="center"/>
            </w:pPr>
          </w:p>
        </w:tc>
      </w:tr>
      <w:tr w:rsidR="00EA5AA6" w14:paraId="2B31E27D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C2618FC" w14:textId="77777777" w:rsidR="00EA5AA6" w:rsidRDefault="00EA5AA6" w:rsidP="00EA5AA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C99656B" w14:textId="77777777" w:rsidR="00EA5AA6" w:rsidRDefault="00EA5AA6" w:rsidP="00EA5AA6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3D4ACF6" w14:textId="1E37E479" w:rsidR="00EA5AA6" w:rsidRPr="00EA5AA6" w:rsidRDefault="00EA5AA6" w:rsidP="00EA5AA6">
            <w:r>
              <w:rPr>
                <w:b/>
                <w:bCs/>
              </w:rPr>
              <w:t xml:space="preserve">Proyecto parte 2 </w:t>
            </w:r>
            <w:r w:rsidRPr="00EA5AA6">
              <w:t>(temas 1-14)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0FC3335" w14:textId="670A693C" w:rsidR="00EA5AA6" w:rsidRDefault="00EA5AA6" w:rsidP="00EA5AA6">
            <w:r>
              <w:t>Jue 1</w:t>
            </w:r>
            <w:r w:rsidR="00193A40">
              <w:t>3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64549EE" w14:textId="558ABA81" w:rsidR="00EA5AA6" w:rsidRDefault="00EA5AA6" w:rsidP="00EA5AA6">
            <w:pPr>
              <w:jc w:val="center"/>
            </w:pPr>
            <w:r>
              <w:t>15%</w:t>
            </w:r>
          </w:p>
        </w:tc>
      </w:tr>
      <w:tr w:rsidR="00EA5AA6" w14:paraId="4ADB04BF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1E40C0E" w14:textId="0D73636F" w:rsidR="00EA5AA6" w:rsidRDefault="00EA5AA6" w:rsidP="00EA5AA6">
            <w:pPr>
              <w:pStyle w:val="ListParagraph"/>
              <w:numPr>
                <w:ilvl w:val="0"/>
                <w:numId w:val="1"/>
              </w:numPr>
            </w:pPr>
            <w:r>
              <w:t>Tipos de Vecindades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4AF4C9B" w14:textId="6A131DCF" w:rsidR="00EA5AA6" w:rsidRDefault="00EA5AA6" w:rsidP="00EA5AA6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41A8FC8" w14:textId="581BE77C" w:rsidR="00EA5AA6" w:rsidRDefault="00EA5AA6" w:rsidP="00EA5AA6">
            <w:r>
              <w:t>Tarea 5 (temas 12-14)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A0AAB59" w14:textId="238C4761" w:rsidR="00EA5AA6" w:rsidRDefault="00EA5AA6" w:rsidP="00EA5AA6">
            <w:r>
              <w:t>Mar 1</w:t>
            </w:r>
            <w:r w:rsidR="00193A40">
              <w:t>8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5C37F1" w14:textId="469FF4EC" w:rsidR="00EA5AA6" w:rsidRDefault="00EA5AA6" w:rsidP="00EA5AA6">
            <w:pPr>
              <w:jc w:val="center"/>
            </w:pPr>
            <w:r>
              <w:t>5%</w:t>
            </w:r>
          </w:p>
        </w:tc>
      </w:tr>
      <w:tr w:rsidR="00EA5AA6" w14:paraId="0CD5848B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3CAA3A3" w14:textId="77777777" w:rsidR="00EA5AA6" w:rsidRDefault="00EA5AA6" w:rsidP="00EA5AA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F46FF7" w14:textId="77777777" w:rsidR="00EA5AA6" w:rsidRDefault="00EA5AA6" w:rsidP="00EA5AA6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F784912" w14:textId="6B2D932F" w:rsidR="00EA5AA6" w:rsidRDefault="00EA5AA6" w:rsidP="00EA5AA6">
            <w:r w:rsidRPr="00076E7D">
              <w:rPr>
                <w:b/>
                <w:bCs/>
              </w:rPr>
              <w:t>3</w:t>
            </w:r>
            <w:r w:rsidRPr="00076E7D">
              <w:rPr>
                <w:b/>
                <w:bCs/>
                <w:vertAlign w:val="superscript"/>
              </w:rPr>
              <w:t>er</w:t>
            </w:r>
            <w:r w:rsidRPr="00076E7D">
              <w:rPr>
                <w:b/>
                <w:bCs/>
              </w:rPr>
              <w:t xml:space="preserve"> Examen Parcial</w:t>
            </w:r>
            <w:r>
              <w:t xml:space="preserve"> (</w:t>
            </w:r>
            <w:r w:rsidR="00076E7D">
              <w:t>temas 12-15</w:t>
            </w:r>
            <w: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4981893" w14:textId="2192F925" w:rsidR="00EA5AA6" w:rsidRDefault="00076E7D" w:rsidP="00EA5AA6">
            <w:r>
              <w:t xml:space="preserve">Jue </w:t>
            </w:r>
            <w:r w:rsidR="00193A40">
              <w:t>20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9F37B7E" w14:textId="5B77F8C8" w:rsidR="00EA5AA6" w:rsidRDefault="00076E7D" w:rsidP="00EA5AA6">
            <w:pPr>
              <w:jc w:val="center"/>
            </w:pPr>
            <w:r>
              <w:t>10%</w:t>
            </w:r>
          </w:p>
        </w:tc>
      </w:tr>
      <w:tr w:rsidR="00EA5AA6" w14:paraId="238DFA68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8F5D9DA" w14:textId="77777777" w:rsidR="00EA5AA6" w:rsidRDefault="00EA5AA6" w:rsidP="00076E7D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AB369C6" w14:textId="093A8E80" w:rsidR="00EA5AA6" w:rsidRDefault="00EA5AA6" w:rsidP="00EA5AA6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FED81C8" w14:textId="4C4332A7" w:rsidR="00EA5AA6" w:rsidRDefault="00076E7D" w:rsidP="00EA5AA6">
            <w:r>
              <w:t>Debate 3</w:t>
            </w:r>
            <w:r>
              <w:br/>
              <w:t>(temas 1-15)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598BFFC" w14:textId="0D434DC2" w:rsidR="00EA5AA6" w:rsidRDefault="00076E7D" w:rsidP="00EA5AA6">
            <w:r>
              <w:t xml:space="preserve">Mar </w:t>
            </w:r>
            <w:r w:rsidR="00193A40">
              <w:t>25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009D06E" w14:textId="1B27E3CE" w:rsidR="00EA5AA6" w:rsidRDefault="00076E7D" w:rsidP="00EA5AA6">
            <w:pPr>
              <w:jc w:val="center"/>
            </w:pPr>
            <w:r>
              <w:t>2.5%</w:t>
            </w:r>
          </w:p>
        </w:tc>
      </w:tr>
      <w:tr w:rsidR="00EA5AA6" w14:paraId="7552B9AA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4A6E08" w14:textId="77777777" w:rsidR="00EA5AA6" w:rsidRDefault="00EA5AA6" w:rsidP="00076E7D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06C2930" w14:textId="77777777" w:rsidR="00EA5AA6" w:rsidRDefault="00EA5AA6" w:rsidP="00EA5AA6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074C8B6" w14:textId="35A3705D" w:rsidR="00EA5AA6" w:rsidRDefault="00076E7D" w:rsidP="00EA5AA6">
            <w:r>
              <w:t>Revisión de notas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B44E9C0" w14:textId="392709FF" w:rsidR="00EA5AA6" w:rsidRDefault="00076E7D" w:rsidP="00EA5AA6">
            <w:r>
              <w:t>Jue 2</w:t>
            </w:r>
            <w:r w:rsidR="00193A40">
              <w:t>7</w:t>
            </w:r>
            <w:r>
              <w:t xml:space="preserve"> nov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DC83980" w14:textId="77777777" w:rsidR="00EA5AA6" w:rsidRDefault="00EA5AA6" w:rsidP="00EA5AA6">
            <w:pPr>
              <w:jc w:val="center"/>
            </w:pPr>
          </w:p>
        </w:tc>
      </w:tr>
      <w:tr w:rsidR="00EA5AA6" w14:paraId="6CAE8ED0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A9AA9E" w14:textId="77777777" w:rsidR="00EA5AA6" w:rsidRDefault="00EA5AA6" w:rsidP="00EA5AA6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032C9D" w14:textId="77777777" w:rsidR="00EA5AA6" w:rsidRDefault="00EA5AA6" w:rsidP="00EA5AA6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D36C3C" w14:textId="77777777" w:rsidR="00EA5AA6" w:rsidRDefault="00EA5AA6" w:rsidP="00EA5AA6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AEC1FFF" w14:textId="77777777" w:rsidR="00EA5AA6" w:rsidRDefault="00EA5AA6" w:rsidP="00EA5AA6"/>
        </w:tc>
        <w:tc>
          <w:tcPr>
            <w:tcW w:w="0" w:type="auto"/>
            <w:tcBorders>
              <w:left w:val="single" w:sz="4" w:space="0" w:color="000000"/>
            </w:tcBorders>
          </w:tcPr>
          <w:p w14:paraId="2F94708D" w14:textId="77777777" w:rsidR="00EA5AA6" w:rsidRDefault="00EA5AA6" w:rsidP="00EA5AA6">
            <w:pPr>
              <w:jc w:val="center"/>
            </w:pPr>
            <w:r>
              <w:t>100</w:t>
            </w:r>
          </w:p>
        </w:tc>
      </w:tr>
    </w:tbl>
    <w:p w14:paraId="7FA9A73D" w14:textId="77777777" w:rsidR="00FB2EF8" w:rsidRDefault="00FB2EF8"/>
    <w:sectPr w:rsidR="00FB2EF8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7D380" w14:textId="77777777" w:rsidR="00BD2754" w:rsidRDefault="00BD2754">
      <w:pPr>
        <w:spacing w:after="0" w:line="240" w:lineRule="auto"/>
      </w:pPr>
      <w:r>
        <w:separator/>
      </w:r>
    </w:p>
  </w:endnote>
  <w:endnote w:type="continuationSeparator" w:id="0">
    <w:p w14:paraId="60475029" w14:textId="77777777" w:rsidR="00BD2754" w:rsidRDefault="00BD2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E500" w14:textId="77777777" w:rsidR="00BD2754" w:rsidRDefault="00BD2754">
      <w:pPr>
        <w:spacing w:after="0" w:line="240" w:lineRule="auto"/>
      </w:pPr>
      <w:r>
        <w:separator/>
      </w:r>
    </w:p>
  </w:footnote>
  <w:footnote w:type="continuationSeparator" w:id="0">
    <w:p w14:paraId="3DF833BE" w14:textId="77777777" w:rsidR="00BD2754" w:rsidRDefault="00BD2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4E33" w14:textId="77777777" w:rsidR="00FB2EF8" w:rsidRDefault="00777F96">
    <w:r>
      <w:rPr>
        <w:noProof/>
      </w:rPr>
      <w:drawing>
        <wp:inline distT="114300" distB="114300" distL="114300" distR="114300" wp14:anchorId="1B30C5B3" wp14:editId="391D3434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424"/>
    <w:multiLevelType w:val="hybridMultilevel"/>
    <w:tmpl w:val="B0ECB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385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10"/>
    <w:rsid w:val="00076E7D"/>
    <w:rsid w:val="00193A40"/>
    <w:rsid w:val="001A0306"/>
    <w:rsid w:val="001A4EAB"/>
    <w:rsid w:val="001C3A96"/>
    <w:rsid w:val="00237D06"/>
    <w:rsid w:val="00364D94"/>
    <w:rsid w:val="004C0B86"/>
    <w:rsid w:val="00595B7B"/>
    <w:rsid w:val="005F59A7"/>
    <w:rsid w:val="00711D19"/>
    <w:rsid w:val="00777F96"/>
    <w:rsid w:val="00851AD1"/>
    <w:rsid w:val="009112E3"/>
    <w:rsid w:val="00AF28F4"/>
    <w:rsid w:val="00B30E40"/>
    <w:rsid w:val="00BD2754"/>
    <w:rsid w:val="00BF4088"/>
    <w:rsid w:val="00CC125A"/>
    <w:rsid w:val="00D71B10"/>
    <w:rsid w:val="00DC64C4"/>
    <w:rsid w:val="00EA5AA6"/>
    <w:rsid w:val="00EC6270"/>
    <w:rsid w:val="00FB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AA49"/>
  <w15:docId w15:val="{5569BC1D-1D72-4B70-965C-5919AB80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re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54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Torre</dc:creator>
  <cp:lastModifiedBy>Fernando Torre</cp:lastModifiedBy>
  <cp:revision>9</cp:revision>
  <dcterms:created xsi:type="dcterms:W3CDTF">2025-09-01T01:04:00Z</dcterms:created>
  <dcterms:modified xsi:type="dcterms:W3CDTF">2025-09-12T20:36:00Z</dcterms:modified>
</cp:coreProperties>
</file>